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202C7083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CA78CB">
        <w:rPr>
          <w:rFonts w:ascii="Arial" w:eastAsia="GT Walsheim" w:hAnsi="Arial"/>
          <w:b/>
          <w:bCs/>
          <w:sz w:val="48"/>
          <w:szCs w:val="48"/>
          <w:lang w:eastAsia="en-GB"/>
        </w:rPr>
        <w:t>Checklist</w:t>
      </w:r>
    </w:p>
    <w:p w14:paraId="774AE3E7" w14:textId="1FCA58A8" w:rsidR="00A8221D" w:rsidRPr="002A245F" w:rsidRDefault="002502B2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>
        <w:rPr>
          <w:rFonts w:ascii="Arial" w:eastAsia="GT Walsheim" w:hAnsi="Arial"/>
          <w:b/>
          <w:sz w:val="20"/>
          <w:lang w:eastAsia="en-GB"/>
        </w:rPr>
        <w:t>Board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CA78CB">
        <w:rPr>
          <w:rFonts w:ascii="Arial" w:eastAsia="GT Walsheim" w:hAnsi="Arial"/>
          <w:b/>
          <w:sz w:val="20"/>
          <w:lang w:eastAsia="en-GB"/>
        </w:rPr>
        <w:t>Checklist</w:t>
      </w:r>
    </w:p>
    <w:p w14:paraId="3983B156" w14:textId="77777777" w:rsidR="0038207C" w:rsidRPr="002A245F" w:rsidRDefault="0038207C" w:rsidP="0038207C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 Year</w:t>
      </w:r>
      <w:r>
        <w:rPr>
          <w:rFonts w:ascii="Arial" w:eastAsia="GT Walsheim" w:hAnsi="Arial"/>
          <w:b/>
          <w:sz w:val="20"/>
          <w:lang w:eastAsia="en-GB"/>
        </w:rPr>
        <w:t xml:space="preserve"> or Version</w:t>
      </w:r>
      <w:r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5315"/>
        <w:gridCol w:w="1278"/>
      </w:tblGrid>
      <w:tr w:rsidR="00A44492" w:rsidRPr="002A245F" w14:paraId="74D4DEE9" w14:textId="77777777" w:rsidTr="00DF53D6">
        <w:trPr>
          <w:jc w:val="center"/>
        </w:trPr>
        <w:tc>
          <w:tcPr>
            <w:tcW w:w="9070" w:type="dxa"/>
            <w:gridSpan w:val="3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DF53D6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  <w:gridSpan w:val="2"/>
          </w:tcPr>
          <w:p w14:paraId="19151E84" w14:textId="71FEEE0E" w:rsidR="003826CF" w:rsidRPr="002A245F" w:rsidRDefault="00772E1A" w:rsidP="00A6226A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Name of</w:t>
            </w:r>
            <w:r w:rsidR="00A6226A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  <w:r w:rsidR="00CA78CB">
              <w:rPr>
                <w:rFonts w:ascii="Arial" w:eastAsia="GT Walsheim" w:hAnsi="Arial"/>
                <w:sz w:val="18"/>
                <w:szCs w:val="18"/>
              </w:rPr>
              <w:t>Checklist</w:t>
            </w:r>
          </w:p>
        </w:tc>
      </w:tr>
      <w:tr w:rsidR="003826CF" w:rsidRPr="002A245F" w14:paraId="74F95C9C" w14:textId="77777777" w:rsidTr="00DF53D6">
        <w:trPr>
          <w:jc w:val="center"/>
        </w:trPr>
        <w:tc>
          <w:tcPr>
            <w:tcW w:w="2477" w:type="dxa"/>
          </w:tcPr>
          <w:p w14:paraId="728D6EA4" w14:textId="1F66605F" w:rsidR="003826CF" w:rsidRPr="002A245F" w:rsidRDefault="00CB7371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="003826CF"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  <w:gridSpan w:val="2"/>
          </w:tcPr>
          <w:p w14:paraId="36DA6FA2" w14:textId="756C6B92" w:rsidR="003826CF" w:rsidRPr="002A245F" w:rsidRDefault="002502B2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Board</w:t>
            </w:r>
            <w:r w:rsidR="002A23A5">
              <w:rPr>
                <w:rFonts w:ascii="Arial" w:eastAsia="GT Walsheim" w:hAnsi="Arial"/>
                <w:sz w:val="18"/>
                <w:szCs w:val="18"/>
              </w:rPr>
              <w:t xml:space="preserve"> Member </w:t>
            </w:r>
            <w:r w:rsidR="002A23A5" w:rsidRPr="002A23A5">
              <w:rPr>
                <w:rFonts w:ascii="Arial" w:eastAsia="GT Walsheim" w:hAnsi="Arial"/>
                <w:i/>
                <w:iCs/>
                <w:sz w:val="18"/>
                <w:szCs w:val="18"/>
              </w:rPr>
              <w:t>or Business Owner</w:t>
            </w:r>
            <w:r w:rsidR="009E168C" w:rsidRPr="002A23A5">
              <w:rPr>
                <w:rFonts w:ascii="Arial" w:eastAsia="GT Walsheim" w:hAnsi="Arial"/>
                <w:i/>
                <w:iCs/>
                <w:sz w:val="18"/>
                <w:szCs w:val="18"/>
              </w:rPr>
              <w:t xml:space="preserve"> </w:t>
            </w:r>
            <w:r w:rsidR="009E168C">
              <w:rPr>
                <w:rFonts w:ascii="Arial" w:eastAsia="GT Walsheim" w:hAnsi="Arial"/>
                <w:sz w:val="18"/>
                <w:szCs w:val="18"/>
              </w:rPr>
              <w:t>Access</w:t>
            </w:r>
            <w:r w:rsidR="00066B28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</w:tr>
      <w:tr w:rsidR="00E63C0A" w:rsidRPr="002A245F" w14:paraId="17D961D3" w14:textId="77777777" w:rsidTr="00B7507C">
        <w:trPr>
          <w:jc w:val="center"/>
        </w:trPr>
        <w:tc>
          <w:tcPr>
            <w:tcW w:w="2477" w:type="dxa"/>
          </w:tcPr>
          <w:p w14:paraId="7A2B79F2" w14:textId="77777777" w:rsidR="00E63C0A" w:rsidRDefault="00E63C0A" w:rsidP="00B7507C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  <w:gridSpan w:val="2"/>
          </w:tcPr>
          <w:p w14:paraId="70F23B49" w14:textId="77777777" w:rsidR="00E63C0A" w:rsidRDefault="00E63C0A" w:rsidP="00B7507C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2A23A5" w:rsidRPr="002A245F" w14:paraId="785E67CD" w14:textId="77777777" w:rsidTr="00B7507C">
        <w:trPr>
          <w:jc w:val="center"/>
        </w:trPr>
        <w:tc>
          <w:tcPr>
            <w:tcW w:w="9070" w:type="dxa"/>
            <w:gridSpan w:val="3"/>
          </w:tcPr>
          <w:p w14:paraId="740B80F0" w14:textId="77777777" w:rsidR="002A23A5" w:rsidRPr="002A245F" w:rsidRDefault="002A23A5" w:rsidP="00B7507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Pr="007E195C">
              <w:rPr>
                <w:rFonts w:ascii="Arial" w:hAnsi="Arial"/>
                <w:i/>
                <w:iCs/>
                <w:sz w:val="18"/>
                <w:szCs w:val="18"/>
              </w:rPr>
              <w:t>Explain the purpose of the Checklist as a summary sentence or paragraph for your 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3826CF" w:rsidRPr="002A245F" w14:paraId="672363D3" w14:textId="77777777" w:rsidTr="00DF53D6">
        <w:trPr>
          <w:jc w:val="center"/>
        </w:trPr>
        <w:tc>
          <w:tcPr>
            <w:tcW w:w="9070" w:type="dxa"/>
            <w:gridSpan w:val="3"/>
          </w:tcPr>
          <w:p w14:paraId="41FB777A" w14:textId="50DDC0BF" w:rsidR="003826CF" w:rsidRPr="002A245F" w:rsidRDefault="00D00DFE" w:rsidP="003826C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B60360" w:rsidRPr="002A245F" w14:paraId="31232745" w14:textId="77777777" w:rsidTr="00DF53D6">
        <w:trPr>
          <w:jc w:val="center"/>
        </w:trPr>
        <w:tc>
          <w:tcPr>
            <w:tcW w:w="9070" w:type="dxa"/>
            <w:gridSpan w:val="3"/>
          </w:tcPr>
          <w:p w14:paraId="69565C63" w14:textId="77777777" w:rsidR="00B60360" w:rsidRPr="002A245F" w:rsidRDefault="00B60360" w:rsidP="00C6246D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133076" w:rsidRPr="002A245F" w14:paraId="0B3FB9D4" w14:textId="77777777" w:rsidTr="00DF53D6">
        <w:trPr>
          <w:jc w:val="center"/>
        </w:trPr>
        <w:tc>
          <w:tcPr>
            <w:tcW w:w="9070" w:type="dxa"/>
            <w:gridSpan w:val="3"/>
          </w:tcPr>
          <w:p w14:paraId="3C14F675" w14:textId="10E0262C" w:rsidR="00133076" w:rsidRPr="002A245F" w:rsidRDefault="00133076" w:rsidP="00133076">
            <w:pPr>
              <w:rPr>
                <w:rFonts w:ascii="Arial" w:hAnsi="Arial"/>
                <w:sz w:val="18"/>
                <w:szCs w:val="18"/>
              </w:rPr>
            </w:pPr>
            <w:r w:rsidRPr="00932991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133076" w:rsidRPr="002A245F" w14:paraId="269D12B9" w14:textId="77777777" w:rsidTr="00C53D8F">
        <w:trPr>
          <w:jc w:val="center"/>
        </w:trPr>
        <w:tc>
          <w:tcPr>
            <w:tcW w:w="9070" w:type="dxa"/>
            <w:gridSpan w:val="3"/>
            <w:tcBorders>
              <w:bottom w:val="nil"/>
            </w:tcBorders>
          </w:tcPr>
          <w:p w14:paraId="40701331" w14:textId="77777777" w:rsidR="00133076" w:rsidRPr="002A245F" w:rsidRDefault="00133076" w:rsidP="00133076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</w:p>
        </w:tc>
      </w:tr>
      <w:tr w:rsidR="00133076" w:rsidRPr="00DF7D42" w14:paraId="4B9D770D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6D3EF" w14:textId="77777777" w:rsidR="00133076" w:rsidRPr="00DF7D42" w:rsidRDefault="00133076" w:rsidP="00133076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>
              <w:rPr>
                <w:rFonts w:ascii="Arial" w:hAnsi="Arial"/>
                <w:b/>
                <w:bCs/>
                <w:sz w:val="18"/>
                <w:szCs w:val="16"/>
              </w:rPr>
              <w:t xml:space="preserve">Checklist </w:t>
            </w:r>
            <w:r w:rsidRPr="00DF7D42">
              <w:rPr>
                <w:rFonts w:ascii="Arial" w:hAnsi="Arial"/>
                <w:b/>
                <w:bCs/>
                <w:sz w:val="18"/>
                <w:szCs w:val="16"/>
              </w:rPr>
              <w:t>Header</w:t>
            </w:r>
          </w:p>
        </w:tc>
      </w:tr>
      <w:tr w:rsidR="00133076" w14:paraId="0CC05489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90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D180B" w14:textId="77777777" w:rsidR="00133076" w:rsidRDefault="00133076" w:rsidP="00133076">
            <w:pPr>
              <w:spacing w:line="276" w:lineRule="auto"/>
              <w:rPr>
                <w:rFonts w:ascii="Arial" w:hAnsi="Arial"/>
                <w:b/>
                <w:bCs/>
                <w:sz w:val="18"/>
                <w:szCs w:val="16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133076" w:rsidRPr="00DF7D42" w14:paraId="1AA85439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7CD08" w14:textId="77777777" w:rsidR="00133076" w:rsidRPr="00932991" w:rsidRDefault="00133076" w:rsidP="00133076">
            <w:pPr>
              <w:rPr>
                <w:rFonts w:ascii="Arial" w:hAnsi="Arial"/>
                <w:i/>
                <w:iCs/>
                <w:sz w:val="18"/>
                <w:szCs w:val="16"/>
              </w:rPr>
            </w:pPr>
            <w:r w:rsidRPr="00932991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5451004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14018DC4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133076" w:rsidRPr="00DF7D42" w14:paraId="56FC5D1D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B3D524" w14:textId="77777777" w:rsidR="00133076" w:rsidRPr="00DF7D42" w:rsidRDefault="00133076" w:rsidP="00133076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558085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7C049606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133076" w:rsidRPr="00DF7D42" w14:paraId="28F031A1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8D01F8" w14:textId="77777777" w:rsidR="00133076" w:rsidRPr="00973683" w:rsidRDefault="00133076" w:rsidP="0013307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974509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407970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</w:tcPr>
              <w:p w14:paraId="7E91582A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133076" w14:paraId="57289689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ACB665" w14:textId="77777777" w:rsidR="00133076" w:rsidRPr="00973683" w:rsidRDefault="00133076" w:rsidP="0013307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DE1069" w14:textId="77777777" w:rsidR="00133076" w:rsidRDefault="00133076" w:rsidP="00133076">
            <w:pPr>
              <w:spacing w:line="276" w:lineRule="auto"/>
              <w:jc w:val="center"/>
              <w:rPr>
                <w:rFonts w:ascii="Arial" w:hAnsi="Arial"/>
                <w:sz w:val="18"/>
                <w:szCs w:val="16"/>
              </w:rPr>
            </w:pPr>
          </w:p>
        </w:tc>
      </w:tr>
      <w:tr w:rsidR="00133076" w:rsidRPr="00DF7D42" w14:paraId="3FC986CE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3F27D" w14:textId="77777777" w:rsidR="00133076" w:rsidRPr="00973683" w:rsidRDefault="00133076" w:rsidP="0013307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-1328055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3D1A94C1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133076" w:rsidRPr="00DF7D42" w14:paraId="227A64DA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456CBF" w14:textId="77777777" w:rsidR="00133076" w:rsidRPr="00973683" w:rsidRDefault="00133076" w:rsidP="00133076">
            <w:pPr>
              <w:spacing w:line="276" w:lineRule="auto"/>
              <w:rPr>
                <w:rFonts w:ascii="Arial" w:hAnsi="Arial"/>
                <w:sz w:val="18"/>
                <w:szCs w:val="18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161126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4F69A20B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tr w:rsidR="00133076" w:rsidRPr="00DF7D42" w14:paraId="10F43A97" w14:textId="77777777" w:rsidTr="00B7507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77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7BC567" w14:textId="77777777" w:rsidR="00133076" w:rsidRPr="00DF7D42" w:rsidRDefault="00133076" w:rsidP="00133076">
            <w:pPr>
              <w:spacing w:line="276" w:lineRule="auto"/>
              <w:rPr>
                <w:rFonts w:ascii="Arial" w:hAnsi="Arial"/>
                <w:sz w:val="18"/>
                <w:szCs w:val="16"/>
              </w:rPr>
            </w:pPr>
            <w:r w:rsidRPr="005D4E6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  <w:sdt>
          <w:sdtPr>
            <w:rPr>
              <w:rFonts w:ascii="Arial" w:hAnsi="Arial"/>
              <w:sz w:val="18"/>
              <w:szCs w:val="16"/>
            </w:rPr>
            <w:id w:val="1670984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8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4350E1D3" w14:textId="77777777" w:rsidR="00133076" w:rsidRPr="00DF7D42" w:rsidRDefault="00133076" w:rsidP="00133076">
                <w:pPr>
                  <w:spacing w:line="276" w:lineRule="auto"/>
                  <w:jc w:val="center"/>
                  <w:rPr>
                    <w:rFonts w:ascii="Arial" w:hAnsi="Arial"/>
                    <w:sz w:val="18"/>
                    <w:szCs w:val="16"/>
                  </w:rPr>
                </w:pPr>
                <w:r w:rsidRPr="00DF7D42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p>
            </w:tc>
          </w:sdtContent>
        </w:sdt>
      </w:tr>
      <w:bookmarkEnd w:id="0"/>
    </w:tbl>
    <w:p w14:paraId="523AB56B" w14:textId="77777777" w:rsidR="00C56E52" w:rsidRPr="002A245F" w:rsidRDefault="00C56E52" w:rsidP="00283E48">
      <w:pPr>
        <w:spacing w:line="276" w:lineRule="auto"/>
        <w:rPr>
          <w:rFonts w:ascii="Arial" w:hAnsi="Arial"/>
        </w:rPr>
      </w:pPr>
    </w:p>
    <w:sectPr w:rsidR="00C56E52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2E1D" w14:textId="77777777" w:rsidR="00214BB9" w:rsidRPr="0006609C" w:rsidRDefault="00214BB9" w:rsidP="00093811">
      <w:pPr>
        <w:spacing w:after="0"/>
      </w:pPr>
      <w:r w:rsidRPr="0006609C">
        <w:separator/>
      </w:r>
    </w:p>
  </w:endnote>
  <w:endnote w:type="continuationSeparator" w:id="0">
    <w:p w14:paraId="6AF76188" w14:textId="77777777" w:rsidR="00214BB9" w:rsidRPr="0006609C" w:rsidRDefault="00214BB9" w:rsidP="00093811">
      <w:pPr>
        <w:spacing w:after="0"/>
      </w:pPr>
      <w:r w:rsidRPr="0006609C">
        <w:continuationSeparator/>
      </w:r>
    </w:p>
  </w:endnote>
  <w:endnote w:type="continuationNotice" w:id="1">
    <w:p w14:paraId="66D92B8F" w14:textId="77777777" w:rsidR="00214BB9" w:rsidRPr="0006609C" w:rsidRDefault="00214BB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63E0A" w14:textId="77777777" w:rsidR="00214BB9" w:rsidRPr="0006609C" w:rsidRDefault="00214BB9" w:rsidP="00093811">
      <w:pPr>
        <w:spacing w:after="0"/>
      </w:pPr>
      <w:r w:rsidRPr="0006609C">
        <w:separator/>
      </w:r>
    </w:p>
  </w:footnote>
  <w:footnote w:type="continuationSeparator" w:id="0">
    <w:p w14:paraId="5712984F" w14:textId="77777777" w:rsidR="00214BB9" w:rsidRPr="0006609C" w:rsidRDefault="00214BB9" w:rsidP="00093811">
      <w:pPr>
        <w:spacing w:after="0"/>
      </w:pPr>
      <w:r w:rsidRPr="0006609C">
        <w:continuationSeparator/>
      </w:r>
    </w:p>
  </w:footnote>
  <w:footnote w:type="continuationNotice" w:id="1">
    <w:p w14:paraId="1F410E54" w14:textId="77777777" w:rsidR="00214BB9" w:rsidRPr="0006609C" w:rsidRDefault="00214BB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076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6C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6A3"/>
    <w:rsid w:val="001C3893"/>
    <w:rsid w:val="001C38D4"/>
    <w:rsid w:val="001C5AAB"/>
    <w:rsid w:val="001C6963"/>
    <w:rsid w:val="001D0B55"/>
    <w:rsid w:val="001D168B"/>
    <w:rsid w:val="001D2002"/>
    <w:rsid w:val="001D2410"/>
    <w:rsid w:val="001D2ACB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4BB9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2B2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3A5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07C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518A"/>
    <w:rsid w:val="003F5722"/>
    <w:rsid w:val="003F5774"/>
    <w:rsid w:val="003F57D2"/>
    <w:rsid w:val="003F6D37"/>
    <w:rsid w:val="003F7450"/>
    <w:rsid w:val="004007C2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927"/>
    <w:rsid w:val="00415A61"/>
    <w:rsid w:val="00416469"/>
    <w:rsid w:val="00417950"/>
    <w:rsid w:val="00417B35"/>
    <w:rsid w:val="00420084"/>
    <w:rsid w:val="00422317"/>
    <w:rsid w:val="0042251D"/>
    <w:rsid w:val="004233B2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B38"/>
    <w:rsid w:val="00567B58"/>
    <w:rsid w:val="00570253"/>
    <w:rsid w:val="00570418"/>
    <w:rsid w:val="0057044E"/>
    <w:rsid w:val="00571872"/>
    <w:rsid w:val="0057203A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542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97A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62BF"/>
    <w:rsid w:val="00766F51"/>
    <w:rsid w:val="00767AA9"/>
    <w:rsid w:val="00767DC4"/>
    <w:rsid w:val="00770B40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73589"/>
    <w:rsid w:val="00873611"/>
    <w:rsid w:val="00873ACA"/>
    <w:rsid w:val="00874E45"/>
    <w:rsid w:val="0087500A"/>
    <w:rsid w:val="00875123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155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268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683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68C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4FB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7A4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211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3D8F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6E52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4348"/>
    <w:rsid w:val="00C74C7D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A78CB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3D6"/>
    <w:rsid w:val="00DF58E5"/>
    <w:rsid w:val="00DF5C03"/>
    <w:rsid w:val="00DF5ED3"/>
    <w:rsid w:val="00DF629B"/>
    <w:rsid w:val="00DF734D"/>
    <w:rsid w:val="00DF7D42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3C0A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40CF3"/>
    <w:rsid w:val="00F43C68"/>
    <w:rsid w:val="00F44472"/>
    <w:rsid w:val="00F4525D"/>
    <w:rsid w:val="00F45F4C"/>
    <w:rsid w:val="00F4764C"/>
    <w:rsid w:val="00F47CEC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Props1.xml><?xml version="1.0" encoding="utf-8"?>
<ds:datastoreItem xmlns:ds="http://schemas.openxmlformats.org/officeDocument/2006/customXml" ds:itemID="{D55BDCC3-F8FA-4DA4-A8AA-93D72A1700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75</TotalTime>
  <Pages>1</Pages>
  <Words>70</Words>
  <Characters>393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46</cp:revision>
  <cp:lastPrinted>2023-09-05T02:58:00Z</cp:lastPrinted>
  <dcterms:created xsi:type="dcterms:W3CDTF">2025-10-20T02:22:00Z</dcterms:created>
  <dcterms:modified xsi:type="dcterms:W3CDTF">2026-04-02T05:05:00Z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