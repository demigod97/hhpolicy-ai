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FC2A" w14:textId="41D07D2B" w:rsidR="00A8221D" w:rsidRPr="002A245F" w:rsidRDefault="00F874B1" w:rsidP="009F6913">
      <w:pPr>
        <w:spacing w:before="0" w:after="0"/>
        <w:jc w:val="center"/>
        <w:textAlignment w:val="baseline"/>
        <w:rPr>
          <w:rFonts w:ascii="Arial" w:eastAsia="GT Walsheim" w:hAnsi="Arial"/>
          <w:bCs/>
          <w:sz w:val="20"/>
          <w:lang w:eastAsia="en-GB"/>
        </w:rPr>
      </w:pPr>
      <w:r w:rsidRPr="002A245F">
        <w:rPr>
          <w:rFonts w:ascii="Arial" w:eastAsia="GT Walsheim" w:hAnsi="Arial"/>
          <w:bCs/>
          <w:sz w:val="20"/>
          <w:lang w:eastAsia="en-GB"/>
        </w:rPr>
        <w:t>COMPANY NAME</w:t>
      </w:r>
    </w:p>
    <w:p w14:paraId="00D49AFF" w14:textId="4A4050E4" w:rsidR="00A8221D" w:rsidRPr="002A245F" w:rsidRDefault="00F874B1" w:rsidP="009F6913">
      <w:pPr>
        <w:spacing w:before="0" w:after="0"/>
        <w:jc w:val="center"/>
        <w:textAlignment w:val="baseline"/>
        <w:rPr>
          <w:rFonts w:ascii="Arial" w:eastAsia="GT Walsheim" w:hAnsi="Arial"/>
          <w:b/>
          <w:bCs/>
          <w:sz w:val="48"/>
          <w:szCs w:val="48"/>
          <w:lang w:eastAsia="en-GB"/>
        </w:rPr>
      </w:pPr>
      <w:r w:rsidRPr="002A245F">
        <w:rPr>
          <w:rFonts w:ascii="Arial" w:eastAsia="GT Walsheim" w:hAnsi="Arial"/>
          <w:b/>
          <w:bCs/>
          <w:sz w:val="48"/>
          <w:szCs w:val="48"/>
          <w:lang w:eastAsia="en-GB"/>
        </w:rPr>
        <w:t xml:space="preserve">Name of </w:t>
      </w:r>
      <w:r w:rsidR="002F4712" w:rsidRPr="002A245F">
        <w:rPr>
          <w:rFonts w:ascii="Arial" w:eastAsia="GT Walsheim" w:hAnsi="Arial"/>
          <w:b/>
          <w:bCs/>
          <w:sz w:val="48"/>
          <w:szCs w:val="48"/>
          <w:lang w:eastAsia="en-GB"/>
        </w:rPr>
        <w:t>Policy</w:t>
      </w:r>
    </w:p>
    <w:p w14:paraId="774AE3E7" w14:textId="72771BDE" w:rsidR="00A8221D" w:rsidRPr="002A245F" w:rsidRDefault="00191561" w:rsidP="009F6913">
      <w:pPr>
        <w:spacing w:before="0" w:after="0"/>
        <w:jc w:val="center"/>
        <w:textAlignment w:val="baseline"/>
        <w:rPr>
          <w:rFonts w:ascii="Arial" w:eastAsia="GT Walsheim" w:hAnsi="Arial"/>
          <w:b/>
          <w:sz w:val="20"/>
          <w:lang w:eastAsia="en-GB"/>
        </w:rPr>
      </w:pPr>
      <w:r>
        <w:rPr>
          <w:rFonts w:ascii="Arial" w:eastAsia="GT Walsheim" w:hAnsi="Arial"/>
          <w:b/>
          <w:sz w:val="20"/>
          <w:lang w:eastAsia="en-GB"/>
        </w:rPr>
        <w:t>Board</w:t>
      </w:r>
      <w:r w:rsidR="00AB587E" w:rsidRPr="002A245F">
        <w:rPr>
          <w:rFonts w:ascii="Arial" w:eastAsia="GT Walsheim" w:hAnsi="Arial"/>
          <w:b/>
          <w:sz w:val="20"/>
          <w:lang w:eastAsia="en-GB"/>
        </w:rPr>
        <w:t xml:space="preserve"> </w:t>
      </w:r>
      <w:r w:rsidR="00B13C8D" w:rsidRPr="002A245F">
        <w:rPr>
          <w:rFonts w:ascii="Arial" w:eastAsia="GT Walsheim" w:hAnsi="Arial"/>
          <w:b/>
          <w:sz w:val="20"/>
          <w:lang w:eastAsia="en-GB"/>
        </w:rPr>
        <w:t>Policy</w:t>
      </w:r>
    </w:p>
    <w:p w14:paraId="5B976A46" w14:textId="77777777" w:rsidR="006C72EA" w:rsidRPr="002A245F" w:rsidRDefault="006C72EA" w:rsidP="006C72EA">
      <w:pPr>
        <w:spacing w:before="0" w:after="0"/>
        <w:jc w:val="center"/>
        <w:textAlignment w:val="baseline"/>
        <w:rPr>
          <w:rFonts w:ascii="Arial" w:eastAsia="GT Walsheim" w:hAnsi="Arial"/>
          <w:b/>
          <w:sz w:val="20"/>
          <w:lang w:eastAsia="en-GB"/>
        </w:rPr>
      </w:pPr>
      <w:r w:rsidRPr="002A245F">
        <w:rPr>
          <w:rFonts w:ascii="Arial" w:eastAsia="GT Walsheim" w:hAnsi="Arial"/>
          <w:b/>
          <w:sz w:val="20"/>
          <w:lang w:eastAsia="en-GB"/>
        </w:rPr>
        <w:t>Month Year</w:t>
      </w:r>
      <w:r>
        <w:rPr>
          <w:rFonts w:ascii="Arial" w:eastAsia="GT Walsheim" w:hAnsi="Arial"/>
          <w:b/>
          <w:sz w:val="20"/>
          <w:lang w:eastAsia="en-GB"/>
        </w:rPr>
        <w:t xml:space="preserve"> or Version</w:t>
      </w:r>
      <w:r w:rsidRPr="003F3FE1">
        <w:rPr>
          <w:rFonts w:ascii="Arial" w:eastAsia="GT Walsheim" w:hAnsi="Arial"/>
          <w:b/>
          <w:i/>
          <w:iCs/>
          <w:sz w:val="20"/>
          <w:lang w:eastAsia="en-GB"/>
        </w:rPr>
        <w:t xml:space="preserve"> as required</w:t>
      </w:r>
    </w:p>
    <w:tbl>
      <w:tblPr>
        <w:tblStyle w:val="TableGrid"/>
        <w:tblW w:w="9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7"/>
        <w:gridCol w:w="6593"/>
      </w:tblGrid>
      <w:tr w:rsidR="00A44492" w:rsidRPr="002A245F" w14:paraId="74D4DEE9" w14:textId="77777777" w:rsidTr="00C45463">
        <w:trPr>
          <w:jc w:val="center"/>
        </w:trPr>
        <w:tc>
          <w:tcPr>
            <w:tcW w:w="9070" w:type="dxa"/>
            <w:gridSpan w:val="2"/>
          </w:tcPr>
          <w:p w14:paraId="473C7157" w14:textId="6232DD97" w:rsidR="00A44492" w:rsidRPr="002A245F" w:rsidRDefault="00B13C8D" w:rsidP="00A44492">
            <w:pPr>
              <w:rPr>
                <w:rFonts w:ascii="Arial" w:eastAsia="GT Walsheim" w:hAnsi="Arial"/>
                <w:b/>
                <w:bCs/>
                <w:sz w:val="18"/>
                <w:szCs w:val="18"/>
              </w:rPr>
            </w:pPr>
            <w:r w:rsidRPr="002A245F">
              <w:rPr>
                <w:rFonts w:ascii="Arial" w:eastAsia="GT Walsheim" w:hAnsi="Arial"/>
                <w:b/>
                <w:bCs/>
                <w:sz w:val="18"/>
                <w:szCs w:val="18"/>
              </w:rPr>
              <w:t>Policy Summary</w:t>
            </w:r>
          </w:p>
        </w:tc>
      </w:tr>
      <w:tr w:rsidR="003826CF" w:rsidRPr="002A245F" w14:paraId="5A405F1B" w14:textId="77777777" w:rsidTr="00C45463">
        <w:trPr>
          <w:jc w:val="center"/>
        </w:trPr>
        <w:tc>
          <w:tcPr>
            <w:tcW w:w="2477" w:type="dxa"/>
          </w:tcPr>
          <w:p w14:paraId="17259D6D" w14:textId="12473092" w:rsidR="003826CF" w:rsidRPr="002A245F" w:rsidRDefault="003826CF" w:rsidP="003826CF">
            <w:pPr>
              <w:rPr>
                <w:rFonts w:ascii="Arial" w:eastAsia="GT Walsheim" w:hAnsi="Arial"/>
                <w:sz w:val="18"/>
                <w:szCs w:val="18"/>
              </w:rPr>
            </w:pPr>
            <w:r w:rsidRPr="002A245F">
              <w:rPr>
                <w:rFonts w:ascii="Arial" w:eastAsia="GT Walsheim" w:hAnsi="Arial"/>
                <w:sz w:val="18"/>
                <w:szCs w:val="18"/>
              </w:rPr>
              <w:t>Policy Name:</w:t>
            </w:r>
            <w:r w:rsidR="00AB587E" w:rsidRPr="002A245F">
              <w:rPr>
                <w:rFonts w:ascii="Arial" w:eastAsia="GT Walsheim" w:hAnsi="Arial"/>
                <w:sz w:val="18"/>
                <w:szCs w:val="18"/>
              </w:rPr>
              <w:t xml:space="preserve"> </w:t>
            </w:r>
          </w:p>
        </w:tc>
        <w:tc>
          <w:tcPr>
            <w:tcW w:w="6593" w:type="dxa"/>
          </w:tcPr>
          <w:p w14:paraId="19151E84" w14:textId="2820131C" w:rsidR="003826CF" w:rsidRPr="002A245F" w:rsidRDefault="00772E1A" w:rsidP="00A6226A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eastAsia="GT Walsheim" w:hAnsi="Arial"/>
                <w:sz w:val="18"/>
                <w:szCs w:val="18"/>
              </w:rPr>
              <w:t>Name of</w:t>
            </w:r>
            <w:r w:rsidR="00A6226A" w:rsidRPr="002A245F">
              <w:rPr>
                <w:rFonts w:ascii="Arial" w:eastAsia="GT Walsheim" w:hAnsi="Arial"/>
                <w:sz w:val="18"/>
                <w:szCs w:val="18"/>
              </w:rPr>
              <w:t xml:space="preserve"> Policy</w:t>
            </w:r>
          </w:p>
        </w:tc>
      </w:tr>
      <w:tr w:rsidR="00585E27" w:rsidRPr="002A245F" w14:paraId="74F95C9C" w14:textId="77777777" w:rsidTr="00C45463">
        <w:trPr>
          <w:jc w:val="center"/>
        </w:trPr>
        <w:tc>
          <w:tcPr>
            <w:tcW w:w="2477" w:type="dxa"/>
          </w:tcPr>
          <w:p w14:paraId="728D6EA4" w14:textId="1F66605F" w:rsidR="00585E27" w:rsidRPr="002A245F" w:rsidRDefault="00585E27" w:rsidP="00585E27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Access Level</w:t>
            </w:r>
            <w:r w:rsidRPr="002A245F">
              <w:rPr>
                <w:rFonts w:ascii="Arial" w:hAnsi="Arial"/>
                <w:sz w:val="18"/>
                <w:szCs w:val="18"/>
              </w:rPr>
              <w:t>:</w:t>
            </w:r>
          </w:p>
        </w:tc>
        <w:tc>
          <w:tcPr>
            <w:tcW w:w="6593" w:type="dxa"/>
          </w:tcPr>
          <w:p w14:paraId="36DA6FA2" w14:textId="5F0B47AC" w:rsidR="00585E27" w:rsidRPr="002A245F" w:rsidRDefault="00585E27" w:rsidP="00585E27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eastAsia="GT Walsheim" w:hAnsi="Arial"/>
                <w:sz w:val="18"/>
                <w:szCs w:val="18"/>
              </w:rPr>
              <w:t xml:space="preserve">Board Member </w:t>
            </w:r>
            <w:r w:rsidRPr="002A23A5">
              <w:rPr>
                <w:rFonts w:ascii="Arial" w:eastAsia="GT Walsheim" w:hAnsi="Arial"/>
                <w:i/>
                <w:iCs/>
                <w:sz w:val="18"/>
                <w:szCs w:val="18"/>
              </w:rPr>
              <w:t xml:space="preserve">or Business Owner </w:t>
            </w:r>
            <w:r>
              <w:rPr>
                <w:rFonts w:ascii="Arial" w:eastAsia="GT Walsheim" w:hAnsi="Arial"/>
                <w:sz w:val="18"/>
                <w:szCs w:val="18"/>
              </w:rPr>
              <w:t>Access</w:t>
            </w:r>
            <w:r w:rsidRPr="002A245F">
              <w:rPr>
                <w:rFonts w:ascii="Arial" w:eastAsia="GT Walsheim" w:hAnsi="Arial"/>
                <w:sz w:val="18"/>
                <w:szCs w:val="18"/>
              </w:rPr>
              <w:t xml:space="preserve"> </w:t>
            </w:r>
          </w:p>
        </w:tc>
      </w:tr>
      <w:tr w:rsidR="00585E27" w:rsidRPr="002A245F" w14:paraId="47FA5F29" w14:textId="77777777" w:rsidTr="00B7507C">
        <w:trPr>
          <w:jc w:val="center"/>
        </w:trPr>
        <w:tc>
          <w:tcPr>
            <w:tcW w:w="2477" w:type="dxa"/>
          </w:tcPr>
          <w:p w14:paraId="301721B2" w14:textId="77777777" w:rsidR="00585E27" w:rsidRDefault="00585E27" w:rsidP="00585E27">
            <w:pPr>
              <w:rPr>
                <w:rFonts w:ascii="Arial" w:hAnsi="Arial"/>
                <w:sz w:val="18"/>
                <w:szCs w:val="18"/>
              </w:rPr>
            </w:pPr>
            <w:r w:rsidRPr="00CD40F6">
              <w:rPr>
                <w:rFonts w:ascii="Arial" w:hAnsi="Arial"/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6593" w:type="dxa"/>
          </w:tcPr>
          <w:p w14:paraId="02747007" w14:textId="77777777" w:rsidR="00585E27" w:rsidRDefault="00585E27" w:rsidP="00585E27">
            <w:pPr>
              <w:rPr>
                <w:rFonts w:ascii="Arial" w:eastAsia="GT Walsheim" w:hAnsi="Arial"/>
                <w:sz w:val="18"/>
                <w:szCs w:val="18"/>
              </w:rPr>
            </w:pPr>
          </w:p>
        </w:tc>
      </w:tr>
      <w:tr w:rsidR="00585E27" w:rsidRPr="002A245F" w14:paraId="7F023766" w14:textId="77777777" w:rsidTr="00B7507C">
        <w:trPr>
          <w:jc w:val="center"/>
        </w:trPr>
        <w:tc>
          <w:tcPr>
            <w:tcW w:w="9070" w:type="dxa"/>
            <w:gridSpan w:val="2"/>
          </w:tcPr>
          <w:p w14:paraId="6B217E96" w14:textId="77777777" w:rsidR="00585E27" w:rsidRPr="002A245F" w:rsidRDefault="00585E27" w:rsidP="00585E2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</w:rPr>
              <w:t>(</w:t>
            </w:r>
            <w:r w:rsidRPr="007E195C">
              <w:rPr>
                <w:rFonts w:ascii="Arial" w:hAnsi="Arial"/>
                <w:i/>
                <w:iCs/>
                <w:sz w:val="18"/>
                <w:szCs w:val="18"/>
              </w:rPr>
              <w:t>Explain the purpose of the Checklist as a summary sentence or paragraph for your Team</w:t>
            </w:r>
            <w:r>
              <w:rPr>
                <w:rFonts w:ascii="Arial" w:hAnsi="Arial"/>
                <w:i/>
                <w:iCs/>
                <w:sz w:val="18"/>
                <w:szCs w:val="18"/>
              </w:rPr>
              <w:t>)</w:t>
            </w:r>
          </w:p>
        </w:tc>
      </w:tr>
      <w:tr w:rsidR="00585E27" w:rsidRPr="002A245F" w14:paraId="672363D3" w14:textId="77777777" w:rsidTr="00C45463">
        <w:trPr>
          <w:jc w:val="center"/>
        </w:trPr>
        <w:tc>
          <w:tcPr>
            <w:tcW w:w="9070" w:type="dxa"/>
            <w:gridSpan w:val="2"/>
          </w:tcPr>
          <w:p w14:paraId="41FB777A" w14:textId="50DDC0BF" w:rsidR="00585E27" w:rsidRPr="002A245F" w:rsidRDefault="00585E27" w:rsidP="00585E2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2A245F">
              <w:rPr>
                <w:rFonts w:ascii="Arial" w:hAnsi="Arial"/>
                <w:b/>
                <w:bCs/>
                <w:sz w:val="18"/>
                <w:szCs w:val="18"/>
              </w:rPr>
              <w:t>Header</w:t>
            </w:r>
          </w:p>
        </w:tc>
      </w:tr>
      <w:tr w:rsidR="00585E27" w:rsidRPr="002A245F" w14:paraId="31232745" w14:textId="77777777" w:rsidTr="00C6246D">
        <w:trPr>
          <w:jc w:val="center"/>
        </w:trPr>
        <w:tc>
          <w:tcPr>
            <w:tcW w:w="9070" w:type="dxa"/>
            <w:gridSpan w:val="2"/>
          </w:tcPr>
          <w:p w14:paraId="69565C63" w14:textId="77777777" w:rsidR="00585E27" w:rsidRPr="002A245F" w:rsidRDefault="00585E27" w:rsidP="00585E27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</w:tr>
      <w:tr w:rsidR="00585E27" w:rsidRPr="002A245F" w14:paraId="0B3FB9D4" w14:textId="77777777" w:rsidTr="00C45463">
        <w:trPr>
          <w:jc w:val="center"/>
        </w:trPr>
        <w:tc>
          <w:tcPr>
            <w:tcW w:w="9070" w:type="dxa"/>
            <w:gridSpan w:val="2"/>
          </w:tcPr>
          <w:p w14:paraId="3C14F675" w14:textId="0C8FC80B" w:rsidR="00585E27" w:rsidRPr="002A245F" w:rsidRDefault="00585E27" w:rsidP="00585E27">
            <w:pPr>
              <w:rPr>
                <w:rFonts w:ascii="Arial" w:hAnsi="Arial"/>
                <w:sz w:val="18"/>
                <w:szCs w:val="18"/>
              </w:rPr>
            </w:pPr>
            <w:r w:rsidRPr="004B2C8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</w:tr>
      <w:tr w:rsidR="00585E27" w:rsidRPr="002A245F" w14:paraId="29F1DF05" w14:textId="77777777" w:rsidTr="00C45463">
        <w:trPr>
          <w:jc w:val="center"/>
        </w:trPr>
        <w:tc>
          <w:tcPr>
            <w:tcW w:w="9070" w:type="dxa"/>
            <w:gridSpan w:val="2"/>
          </w:tcPr>
          <w:p w14:paraId="7F4234D5" w14:textId="2A366AF8" w:rsidR="00585E27" w:rsidRPr="002A245F" w:rsidRDefault="00585E27" w:rsidP="00585E27">
            <w:pPr>
              <w:rPr>
                <w:rFonts w:ascii="Arial" w:hAnsi="Arial"/>
                <w:sz w:val="18"/>
                <w:szCs w:val="18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</w:tr>
      <w:tr w:rsidR="00585E27" w:rsidRPr="002A245F" w14:paraId="5909A701" w14:textId="77777777" w:rsidTr="00C45463">
        <w:trPr>
          <w:jc w:val="center"/>
        </w:trPr>
        <w:tc>
          <w:tcPr>
            <w:tcW w:w="9070" w:type="dxa"/>
            <w:gridSpan w:val="2"/>
          </w:tcPr>
          <w:p w14:paraId="7A2E308E" w14:textId="35C39BBC" w:rsidR="00585E27" w:rsidRPr="002A245F" w:rsidRDefault="00585E27" w:rsidP="00585E27">
            <w:pPr>
              <w:rPr>
                <w:rFonts w:ascii="Arial" w:hAnsi="Arial"/>
                <w:sz w:val="18"/>
                <w:szCs w:val="18"/>
              </w:rPr>
            </w:pPr>
            <w:r w:rsidRPr="004B2C8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</w:tr>
      <w:tr w:rsidR="00585E27" w:rsidRPr="002A245F" w14:paraId="7217C9DE" w14:textId="77777777" w:rsidTr="00C45463">
        <w:trPr>
          <w:jc w:val="center"/>
        </w:trPr>
        <w:tc>
          <w:tcPr>
            <w:tcW w:w="9070" w:type="dxa"/>
            <w:gridSpan w:val="2"/>
          </w:tcPr>
          <w:p w14:paraId="16D7DBCB" w14:textId="587FF7AB" w:rsidR="00585E27" w:rsidRPr="002A245F" w:rsidRDefault="00585E27" w:rsidP="00585E2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2A245F">
              <w:rPr>
                <w:rFonts w:ascii="Arial" w:hAnsi="Arial"/>
                <w:b/>
                <w:bCs/>
                <w:sz w:val="18"/>
                <w:szCs w:val="18"/>
              </w:rPr>
              <w:t>Header</w:t>
            </w:r>
          </w:p>
        </w:tc>
      </w:tr>
      <w:tr w:rsidR="00585E27" w:rsidRPr="002A245F" w14:paraId="79AFA1AE" w14:textId="77777777" w:rsidTr="00C45463">
        <w:trPr>
          <w:jc w:val="center"/>
        </w:trPr>
        <w:tc>
          <w:tcPr>
            <w:tcW w:w="9070" w:type="dxa"/>
            <w:gridSpan w:val="2"/>
          </w:tcPr>
          <w:p w14:paraId="3E310593" w14:textId="49A447A1" w:rsidR="00585E27" w:rsidRPr="002A245F" w:rsidRDefault="00585E27" w:rsidP="00585E27">
            <w:pPr>
              <w:rPr>
                <w:rFonts w:ascii="Arial" w:hAnsi="Arial"/>
                <w:sz w:val="18"/>
                <w:szCs w:val="18"/>
              </w:rPr>
            </w:pPr>
            <w:r w:rsidRPr="004B2C8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</w:tr>
      <w:tr w:rsidR="00585E27" w:rsidRPr="002A245F" w14:paraId="58A8A15C" w14:textId="77777777" w:rsidTr="00C45463">
        <w:trPr>
          <w:jc w:val="center"/>
        </w:trPr>
        <w:tc>
          <w:tcPr>
            <w:tcW w:w="9070" w:type="dxa"/>
            <w:gridSpan w:val="2"/>
          </w:tcPr>
          <w:p w14:paraId="652BB416" w14:textId="1229A297" w:rsidR="00585E27" w:rsidRPr="002A245F" w:rsidRDefault="00585E27" w:rsidP="00585E2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bookmarkStart w:id="0" w:name="_Hlk200708628"/>
            <w:r w:rsidRPr="002A245F">
              <w:rPr>
                <w:rFonts w:ascii="Arial" w:hAnsi="Arial"/>
                <w:b/>
                <w:bCs/>
                <w:sz w:val="18"/>
                <w:szCs w:val="18"/>
              </w:rPr>
              <w:t>Header</w:t>
            </w:r>
          </w:p>
        </w:tc>
      </w:tr>
      <w:tr w:rsidR="00585E27" w:rsidRPr="002A245F" w14:paraId="1D950478" w14:textId="77777777" w:rsidTr="00C45463">
        <w:trPr>
          <w:jc w:val="center"/>
        </w:trPr>
        <w:tc>
          <w:tcPr>
            <w:tcW w:w="9070" w:type="dxa"/>
            <w:gridSpan w:val="2"/>
          </w:tcPr>
          <w:p w14:paraId="635A6301" w14:textId="121EC86E" w:rsidR="00585E27" w:rsidRPr="002A245F" w:rsidRDefault="00585E27" w:rsidP="00585E27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</w:tr>
      <w:tr w:rsidR="00585E27" w:rsidRPr="002A245F" w14:paraId="4D1E16EF" w14:textId="77777777" w:rsidTr="00C45463">
        <w:trPr>
          <w:jc w:val="center"/>
        </w:trPr>
        <w:tc>
          <w:tcPr>
            <w:tcW w:w="9070" w:type="dxa"/>
            <w:gridSpan w:val="2"/>
          </w:tcPr>
          <w:p w14:paraId="30FF4C47" w14:textId="38A52CD7" w:rsidR="00585E27" w:rsidRPr="002A245F" w:rsidRDefault="00585E27" w:rsidP="00585E2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4B2C8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</w:tr>
      <w:tr w:rsidR="00585E27" w:rsidRPr="002A245F" w14:paraId="269D12B9" w14:textId="77777777" w:rsidTr="00C45463">
        <w:trPr>
          <w:jc w:val="center"/>
        </w:trPr>
        <w:tc>
          <w:tcPr>
            <w:tcW w:w="9070" w:type="dxa"/>
            <w:gridSpan w:val="2"/>
          </w:tcPr>
          <w:p w14:paraId="40701331" w14:textId="77777777" w:rsidR="00585E27" w:rsidRPr="002A245F" w:rsidRDefault="00585E27" w:rsidP="00585E2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</w:tr>
      <w:bookmarkEnd w:id="0"/>
    </w:tbl>
    <w:p w14:paraId="56161EA7" w14:textId="735B707A" w:rsidR="007B67B7" w:rsidRPr="002A245F" w:rsidRDefault="007B67B7" w:rsidP="00283E48">
      <w:pPr>
        <w:spacing w:line="276" w:lineRule="auto"/>
        <w:rPr>
          <w:rFonts w:ascii="Arial" w:hAnsi="Arial"/>
        </w:rPr>
      </w:pPr>
    </w:p>
    <w:sectPr w:rsidR="007B67B7" w:rsidRPr="002A245F" w:rsidSect="004A4F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43" w:right="1418" w:bottom="993" w:left="1418" w:header="709" w:footer="39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36E8A" w14:textId="77777777" w:rsidR="007713EF" w:rsidRPr="0006609C" w:rsidRDefault="007713EF" w:rsidP="00093811">
      <w:pPr>
        <w:spacing w:after="0"/>
      </w:pPr>
      <w:r w:rsidRPr="0006609C">
        <w:separator/>
      </w:r>
    </w:p>
  </w:endnote>
  <w:endnote w:type="continuationSeparator" w:id="0">
    <w:p w14:paraId="15E6926E" w14:textId="77777777" w:rsidR="007713EF" w:rsidRPr="0006609C" w:rsidRDefault="007713EF" w:rsidP="00093811">
      <w:pPr>
        <w:spacing w:after="0"/>
      </w:pPr>
      <w:r w:rsidRPr="0006609C">
        <w:continuationSeparator/>
      </w:r>
    </w:p>
  </w:endnote>
  <w:endnote w:type="continuationNotice" w:id="1">
    <w:p w14:paraId="263BF010" w14:textId="77777777" w:rsidR="007713EF" w:rsidRPr="0006609C" w:rsidRDefault="007713E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T Walsheim">
    <w:altName w:val="Calibri"/>
    <w:panose1 w:val="02000503020000020003"/>
    <w:charset w:val="00"/>
    <w:family w:val="modern"/>
    <w:notTrueType/>
    <w:pitch w:val="variable"/>
    <w:sig w:usb0="00000007" w:usb1="00000001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lama Co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5A289" w14:textId="77777777" w:rsidR="00A90144" w:rsidRDefault="00A90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BB61" w14:textId="77777777" w:rsidR="00A90144" w:rsidRDefault="00A901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7BE11" w14:textId="16561B3F" w:rsidR="009F0F6D" w:rsidRPr="0006609C" w:rsidRDefault="009B6137" w:rsidP="009B6137">
    <w:pPr>
      <w:pStyle w:val="Footer"/>
      <w:ind w:left="-993" w:right="-1130"/>
      <w:jc w:val="center"/>
      <w:rPr>
        <w:sz w:val="12"/>
        <w:szCs w:val="12"/>
      </w:rPr>
    </w:pPr>
    <w:r>
      <w:rPr>
        <w:sz w:val="12"/>
        <w:szCs w:val="12"/>
      </w:rPr>
      <w:t>Administrative Policies need to be updated periodically. Please ensure that the policy you are relying on is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DD9BB" w14:textId="77777777" w:rsidR="007713EF" w:rsidRPr="0006609C" w:rsidRDefault="007713EF" w:rsidP="00093811">
      <w:pPr>
        <w:spacing w:after="0"/>
      </w:pPr>
      <w:r w:rsidRPr="0006609C">
        <w:separator/>
      </w:r>
    </w:p>
  </w:footnote>
  <w:footnote w:type="continuationSeparator" w:id="0">
    <w:p w14:paraId="14CB8EC8" w14:textId="77777777" w:rsidR="007713EF" w:rsidRPr="0006609C" w:rsidRDefault="007713EF" w:rsidP="00093811">
      <w:pPr>
        <w:spacing w:after="0"/>
      </w:pPr>
      <w:r w:rsidRPr="0006609C">
        <w:continuationSeparator/>
      </w:r>
    </w:p>
  </w:footnote>
  <w:footnote w:type="continuationNotice" w:id="1">
    <w:p w14:paraId="5B729327" w14:textId="77777777" w:rsidR="007713EF" w:rsidRPr="0006609C" w:rsidRDefault="007713E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DA255" w14:textId="77777777" w:rsidR="00A90144" w:rsidRDefault="00A901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8D3E" w14:textId="77777777" w:rsidR="0059392B" w:rsidRPr="0006609C" w:rsidRDefault="0059392B" w:rsidP="00A8221D">
    <w:pPr>
      <w:pStyle w:val="Header"/>
      <w:tabs>
        <w:tab w:val="left" w:pos="284"/>
      </w:tabs>
      <w:spacing w:after="240"/>
      <w:ind w:left="-142"/>
      <w:jc w:val="center"/>
    </w:pPr>
    <w:r w:rsidRPr="0006609C">
      <w:rPr>
        <w:noProof/>
        <w:szCs w:val="18"/>
        <w:lang w:eastAsia="en-AU"/>
      </w:rPr>
      <w:drawing>
        <wp:inline distT="0" distB="0" distL="0" distR="0" wp14:anchorId="4557BD6B" wp14:editId="520A863D">
          <wp:extent cx="522680" cy="538681"/>
          <wp:effectExtent l="0" t="0" r="0" b="0"/>
          <wp:docPr id="833151273" name="Picture 833151273" descr="C:\Users\Ryan\AppData\Local\Microsoft\Windows\INetCache\Content.Word\HH Logo-Square-20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Ryan\AppData\Local\Microsoft\Windows\INetCache\Content.Word\HH Logo-Square-201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92" cy="541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BBE90" w14:textId="64D217E0" w:rsidR="005C3E65" w:rsidRPr="0006609C" w:rsidRDefault="005C3E65" w:rsidP="009F0F6D">
    <w:pPr>
      <w:pStyle w:val="Header"/>
      <w:jc w:val="center"/>
      <w:rPr>
        <w:sz w:val="12"/>
        <w:szCs w:val="12"/>
      </w:rPr>
    </w:pPr>
  </w:p>
  <w:p w14:paraId="554A8D07" w14:textId="5B1218CF" w:rsidR="009F0F6D" w:rsidRPr="002A245F" w:rsidRDefault="002A245F" w:rsidP="009F0F6D">
    <w:pPr>
      <w:pStyle w:val="Header"/>
      <w:jc w:val="center"/>
      <w:rPr>
        <w:b/>
        <w:bCs/>
        <w:sz w:val="28"/>
        <w:szCs w:val="32"/>
      </w:rPr>
    </w:pPr>
    <w:r w:rsidRPr="002A245F">
      <w:rPr>
        <w:b/>
        <w:bCs/>
        <w:sz w:val="28"/>
        <w:szCs w:val="32"/>
      </w:rPr>
      <w:t xml:space="preserve">Company </w:t>
    </w:r>
    <w:r w:rsidR="00A90144">
      <w:rPr>
        <w:b/>
        <w:bCs/>
        <w:sz w:val="28"/>
        <w:szCs w:val="32"/>
      </w:rPr>
      <w:t>L</w:t>
    </w:r>
    <w:r w:rsidRPr="002A245F">
      <w:rPr>
        <w:b/>
        <w:bCs/>
        <w:sz w:val="28"/>
        <w:szCs w:val="32"/>
      </w:rPr>
      <w:t xml:space="preserve">ogo </w:t>
    </w:r>
    <w:r w:rsidR="00A90144">
      <w:rPr>
        <w:b/>
        <w:bCs/>
        <w:sz w:val="28"/>
        <w:szCs w:val="32"/>
      </w:rPr>
      <w:t>H</w:t>
    </w:r>
    <w:r w:rsidRPr="002A245F">
      <w:rPr>
        <w:b/>
        <w:bCs/>
        <w:sz w:val="28"/>
        <w:szCs w:val="32"/>
      </w:rPr>
      <w:t>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0CB61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CC0E3B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82A88E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1A867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300221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1EE0C2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B28618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7A860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F8CE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C0BB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2F7D55"/>
    <w:multiLevelType w:val="multilevel"/>
    <w:tmpl w:val="DB7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B278E"/>
    <w:multiLevelType w:val="multilevel"/>
    <w:tmpl w:val="75B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22D88"/>
    <w:multiLevelType w:val="multilevel"/>
    <w:tmpl w:val="12AA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B33F9"/>
    <w:multiLevelType w:val="multilevel"/>
    <w:tmpl w:val="3BB03130"/>
    <w:lvl w:ilvl="0">
      <w:start w:val="1"/>
      <w:numFmt w:val="decimal"/>
      <w:pStyle w:val="Heading1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4475FAF"/>
    <w:multiLevelType w:val="multilevel"/>
    <w:tmpl w:val="15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77872"/>
    <w:multiLevelType w:val="multilevel"/>
    <w:tmpl w:val="F0A4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55566"/>
    <w:multiLevelType w:val="multilevel"/>
    <w:tmpl w:val="FEFC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E5A1D"/>
    <w:multiLevelType w:val="hybridMultilevel"/>
    <w:tmpl w:val="C81A06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4834D3"/>
    <w:multiLevelType w:val="hybridMultilevel"/>
    <w:tmpl w:val="BAB06A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E1F02"/>
    <w:multiLevelType w:val="hybridMultilevel"/>
    <w:tmpl w:val="BACC9DF2"/>
    <w:lvl w:ilvl="0" w:tplc="5216861E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pStyle w:val="Heading3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131D6"/>
    <w:multiLevelType w:val="hybridMultilevel"/>
    <w:tmpl w:val="1946DDE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C051CE"/>
    <w:multiLevelType w:val="hybridMultilevel"/>
    <w:tmpl w:val="1A7A081E"/>
    <w:lvl w:ilvl="0" w:tplc="27F8CF42">
      <w:start w:val="1"/>
      <w:numFmt w:val="bullet"/>
      <w:pStyle w:val="HHBodyText-ListPoints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0A097E"/>
    <w:multiLevelType w:val="hybridMultilevel"/>
    <w:tmpl w:val="AE3A72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54328"/>
    <w:multiLevelType w:val="multilevel"/>
    <w:tmpl w:val="4BF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860262">
    <w:abstractNumId w:val="19"/>
  </w:num>
  <w:num w:numId="2" w16cid:durableId="1548029237">
    <w:abstractNumId w:val="13"/>
  </w:num>
  <w:num w:numId="3" w16cid:durableId="1761103957">
    <w:abstractNumId w:val="21"/>
  </w:num>
  <w:num w:numId="4" w16cid:durableId="413623315">
    <w:abstractNumId w:val="9"/>
  </w:num>
  <w:num w:numId="5" w16cid:durableId="819425199">
    <w:abstractNumId w:val="7"/>
  </w:num>
  <w:num w:numId="6" w16cid:durableId="1072042326">
    <w:abstractNumId w:val="6"/>
  </w:num>
  <w:num w:numId="7" w16cid:durableId="633682414">
    <w:abstractNumId w:val="5"/>
  </w:num>
  <w:num w:numId="8" w16cid:durableId="1157382872">
    <w:abstractNumId w:val="4"/>
  </w:num>
  <w:num w:numId="9" w16cid:durableId="1834687405">
    <w:abstractNumId w:val="8"/>
  </w:num>
  <w:num w:numId="10" w16cid:durableId="1229921599">
    <w:abstractNumId w:val="3"/>
  </w:num>
  <w:num w:numId="11" w16cid:durableId="979530351">
    <w:abstractNumId w:val="2"/>
  </w:num>
  <w:num w:numId="12" w16cid:durableId="1372419303">
    <w:abstractNumId w:val="1"/>
  </w:num>
  <w:num w:numId="13" w16cid:durableId="1763448899">
    <w:abstractNumId w:val="0"/>
  </w:num>
  <w:num w:numId="14" w16cid:durableId="1014116416">
    <w:abstractNumId w:val="17"/>
  </w:num>
  <w:num w:numId="15" w16cid:durableId="1295142706">
    <w:abstractNumId w:val="23"/>
  </w:num>
  <w:num w:numId="16" w16cid:durableId="1009328035">
    <w:abstractNumId w:val="10"/>
  </w:num>
  <w:num w:numId="17" w16cid:durableId="258878383">
    <w:abstractNumId w:val="15"/>
  </w:num>
  <w:num w:numId="18" w16cid:durableId="1098060231">
    <w:abstractNumId w:val="12"/>
  </w:num>
  <w:num w:numId="19" w16cid:durableId="1752658429">
    <w:abstractNumId w:val="18"/>
  </w:num>
  <w:num w:numId="20" w16cid:durableId="1266377869">
    <w:abstractNumId w:val="14"/>
  </w:num>
  <w:num w:numId="21" w16cid:durableId="506559522">
    <w:abstractNumId w:val="16"/>
  </w:num>
  <w:num w:numId="22" w16cid:durableId="1722055803">
    <w:abstractNumId w:val="11"/>
  </w:num>
  <w:num w:numId="23" w16cid:durableId="1806315745">
    <w:abstractNumId w:val="22"/>
  </w:num>
  <w:num w:numId="24" w16cid:durableId="1337228394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Type" w:val="Agenda"/>
    <w:docVar w:name="ProjectName" w:val=" "/>
    <w:docVar w:name="ProjectNumber" w:val=" "/>
    <w:docVar w:name="theDate" w:val=" "/>
    <w:docVar w:name="theTime" w:val=" "/>
    <w:docVar w:name="theVenue" w:val=" "/>
  </w:docVars>
  <w:rsids>
    <w:rsidRoot w:val="00114DCD"/>
    <w:rsid w:val="00002C60"/>
    <w:rsid w:val="0000586B"/>
    <w:rsid w:val="00006CF1"/>
    <w:rsid w:val="00010438"/>
    <w:rsid w:val="000106BD"/>
    <w:rsid w:val="00011A23"/>
    <w:rsid w:val="0001264B"/>
    <w:rsid w:val="0001317B"/>
    <w:rsid w:val="000131C8"/>
    <w:rsid w:val="000139D9"/>
    <w:rsid w:val="00015250"/>
    <w:rsid w:val="00015EAF"/>
    <w:rsid w:val="000164B1"/>
    <w:rsid w:val="00016EB4"/>
    <w:rsid w:val="00020121"/>
    <w:rsid w:val="00020B85"/>
    <w:rsid w:val="00020E5B"/>
    <w:rsid w:val="00021FA8"/>
    <w:rsid w:val="00022A64"/>
    <w:rsid w:val="00022AA0"/>
    <w:rsid w:val="000234B3"/>
    <w:rsid w:val="000234B4"/>
    <w:rsid w:val="000238E9"/>
    <w:rsid w:val="00024138"/>
    <w:rsid w:val="000266EF"/>
    <w:rsid w:val="00026780"/>
    <w:rsid w:val="00027A70"/>
    <w:rsid w:val="00027B99"/>
    <w:rsid w:val="000317D1"/>
    <w:rsid w:val="0003278A"/>
    <w:rsid w:val="00034485"/>
    <w:rsid w:val="0003522E"/>
    <w:rsid w:val="000356A1"/>
    <w:rsid w:val="00035A60"/>
    <w:rsid w:val="00036EDB"/>
    <w:rsid w:val="000374CF"/>
    <w:rsid w:val="00037C1D"/>
    <w:rsid w:val="00037CEF"/>
    <w:rsid w:val="00040956"/>
    <w:rsid w:val="00040EF1"/>
    <w:rsid w:val="000410FA"/>
    <w:rsid w:val="0004229E"/>
    <w:rsid w:val="00043438"/>
    <w:rsid w:val="00043894"/>
    <w:rsid w:val="00044C59"/>
    <w:rsid w:val="00044F66"/>
    <w:rsid w:val="00045838"/>
    <w:rsid w:val="00046FC3"/>
    <w:rsid w:val="0004762E"/>
    <w:rsid w:val="0004774F"/>
    <w:rsid w:val="00051423"/>
    <w:rsid w:val="000525A6"/>
    <w:rsid w:val="00052A52"/>
    <w:rsid w:val="00052EDF"/>
    <w:rsid w:val="000531CB"/>
    <w:rsid w:val="000532D7"/>
    <w:rsid w:val="00054E5B"/>
    <w:rsid w:val="00056395"/>
    <w:rsid w:val="000573F6"/>
    <w:rsid w:val="0006009D"/>
    <w:rsid w:val="000601E0"/>
    <w:rsid w:val="00060443"/>
    <w:rsid w:val="00060D5F"/>
    <w:rsid w:val="00060D8A"/>
    <w:rsid w:val="00061410"/>
    <w:rsid w:val="000616BC"/>
    <w:rsid w:val="00061C97"/>
    <w:rsid w:val="00061D21"/>
    <w:rsid w:val="00062464"/>
    <w:rsid w:val="00062558"/>
    <w:rsid w:val="000625C6"/>
    <w:rsid w:val="00062E0B"/>
    <w:rsid w:val="00063245"/>
    <w:rsid w:val="0006356E"/>
    <w:rsid w:val="00063A9D"/>
    <w:rsid w:val="00064524"/>
    <w:rsid w:val="000651AA"/>
    <w:rsid w:val="0006584F"/>
    <w:rsid w:val="00065F85"/>
    <w:rsid w:val="00065FD0"/>
    <w:rsid w:val="0006609C"/>
    <w:rsid w:val="0006663B"/>
    <w:rsid w:val="00066B28"/>
    <w:rsid w:val="00070318"/>
    <w:rsid w:val="0007080B"/>
    <w:rsid w:val="00070B68"/>
    <w:rsid w:val="00071255"/>
    <w:rsid w:val="000713C0"/>
    <w:rsid w:val="00071439"/>
    <w:rsid w:val="000718C3"/>
    <w:rsid w:val="0007210A"/>
    <w:rsid w:val="00074379"/>
    <w:rsid w:val="00074A15"/>
    <w:rsid w:val="00074D86"/>
    <w:rsid w:val="0007552A"/>
    <w:rsid w:val="00075ADB"/>
    <w:rsid w:val="00075F26"/>
    <w:rsid w:val="00076532"/>
    <w:rsid w:val="00076622"/>
    <w:rsid w:val="00077642"/>
    <w:rsid w:val="00077D7F"/>
    <w:rsid w:val="00077DD1"/>
    <w:rsid w:val="000805F9"/>
    <w:rsid w:val="00082C54"/>
    <w:rsid w:val="00082DF6"/>
    <w:rsid w:val="00083D1F"/>
    <w:rsid w:val="00083DC4"/>
    <w:rsid w:val="000849CE"/>
    <w:rsid w:val="00085364"/>
    <w:rsid w:val="000853DA"/>
    <w:rsid w:val="0008558E"/>
    <w:rsid w:val="00085A40"/>
    <w:rsid w:val="00085C65"/>
    <w:rsid w:val="00085EA2"/>
    <w:rsid w:val="0008716B"/>
    <w:rsid w:val="00087293"/>
    <w:rsid w:val="000872AB"/>
    <w:rsid w:val="00087711"/>
    <w:rsid w:val="00091313"/>
    <w:rsid w:val="000914F5"/>
    <w:rsid w:val="0009176E"/>
    <w:rsid w:val="00091834"/>
    <w:rsid w:val="000925CF"/>
    <w:rsid w:val="0009273A"/>
    <w:rsid w:val="00093811"/>
    <w:rsid w:val="00093902"/>
    <w:rsid w:val="00093C24"/>
    <w:rsid w:val="000957FE"/>
    <w:rsid w:val="00096870"/>
    <w:rsid w:val="000A06FD"/>
    <w:rsid w:val="000A09BC"/>
    <w:rsid w:val="000A106A"/>
    <w:rsid w:val="000A10D2"/>
    <w:rsid w:val="000A1DBE"/>
    <w:rsid w:val="000A2F37"/>
    <w:rsid w:val="000A3371"/>
    <w:rsid w:val="000A3F96"/>
    <w:rsid w:val="000A44AE"/>
    <w:rsid w:val="000A55B5"/>
    <w:rsid w:val="000A6803"/>
    <w:rsid w:val="000A698F"/>
    <w:rsid w:val="000A6D39"/>
    <w:rsid w:val="000A725F"/>
    <w:rsid w:val="000A72DA"/>
    <w:rsid w:val="000A75DD"/>
    <w:rsid w:val="000A7987"/>
    <w:rsid w:val="000B11FA"/>
    <w:rsid w:val="000B12FD"/>
    <w:rsid w:val="000B145B"/>
    <w:rsid w:val="000B1922"/>
    <w:rsid w:val="000B1925"/>
    <w:rsid w:val="000B19EC"/>
    <w:rsid w:val="000B3104"/>
    <w:rsid w:val="000B3A47"/>
    <w:rsid w:val="000B3D03"/>
    <w:rsid w:val="000B46C4"/>
    <w:rsid w:val="000B4C85"/>
    <w:rsid w:val="000B54D6"/>
    <w:rsid w:val="000B5B42"/>
    <w:rsid w:val="000B5E1C"/>
    <w:rsid w:val="000B6405"/>
    <w:rsid w:val="000B6721"/>
    <w:rsid w:val="000B79F3"/>
    <w:rsid w:val="000C1347"/>
    <w:rsid w:val="000C141B"/>
    <w:rsid w:val="000C1559"/>
    <w:rsid w:val="000C1F37"/>
    <w:rsid w:val="000C2BA1"/>
    <w:rsid w:val="000C2ECC"/>
    <w:rsid w:val="000C4010"/>
    <w:rsid w:val="000C406B"/>
    <w:rsid w:val="000C4103"/>
    <w:rsid w:val="000C4E82"/>
    <w:rsid w:val="000C4F59"/>
    <w:rsid w:val="000C57A7"/>
    <w:rsid w:val="000C613F"/>
    <w:rsid w:val="000C6B22"/>
    <w:rsid w:val="000C6C9E"/>
    <w:rsid w:val="000C7EED"/>
    <w:rsid w:val="000D3CF1"/>
    <w:rsid w:val="000D4290"/>
    <w:rsid w:val="000D5E4B"/>
    <w:rsid w:val="000E0AB8"/>
    <w:rsid w:val="000E2BC2"/>
    <w:rsid w:val="000E2C4B"/>
    <w:rsid w:val="000E2D96"/>
    <w:rsid w:val="000E3102"/>
    <w:rsid w:val="000E4029"/>
    <w:rsid w:val="000E4865"/>
    <w:rsid w:val="000E69FF"/>
    <w:rsid w:val="000E7370"/>
    <w:rsid w:val="000E7B80"/>
    <w:rsid w:val="000F134E"/>
    <w:rsid w:val="000F1618"/>
    <w:rsid w:val="000F2A79"/>
    <w:rsid w:val="000F50B2"/>
    <w:rsid w:val="000F578F"/>
    <w:rsid w:val="000F5F52"/>
    <w:rsid w:val="000F6BEF"/>
    <w:rsid w:val="000F76F8"/>
    <w:rsid w:val="0010034F"/>
    <w:rsid w:val="00100D2C"/>
    <w:rsid w:val="00101559"/>
    <w:rsid w:val="0010184B"/>
    <w:rsid w:val="0010187D"/>
    <w:rsid w:val="00103AC6"/>
    <w:rsid w:val="00103C3D"/>
    <w:rsid w:val="001059ED"/>
    <w:rsid w:val="00106408"/>
    <w:rsid w:val="001068DE"/>
    <w:rsid w:val="001070EE"/>
    <w:rsid w:val="00107139"/>
    <w:rsid w:val="001079A1"/>
    <w:rsid w:val="00107B9F"/>
    <w:rsid w:val="00110378"/>
    <w:rsid w:val="00110D32"/>
    <w:rsid w:val="00110F82"/>
    <w:rsid w:val="0011250A"/>
    <w:rsid w:val="001127FF"/>
    <w:rsid w:val="00112AE0"/>
    <w:rsid w:val="00113493"/>
    <w:rsid w:val="00113D9D"/>
    <w:rsid w:val="00114DCD"/>
    <w:rsid w:val="00115704"/>
    <w:rsid w:val="00116F40"/>
    <w:rsid w:val="0011766A"/>
    <w:rsid w:val="00120F7F"/>
    <w:rsid w:val="001219CF"/>
    <w:rsid w:val="00122244"/>
    <w:rsid w:val="00122437"/>
    <w:rsid w:val="00122ED7"/>
    <w:rsid w:val="00123518"/>
    <w:rsid w:val="00124F7B"/>
    <w:rsid w:val="00125021"/>
    <w:rsid w:val="0012678E"/>
    <w:rsid w:val="00126AED"/>
    <w:rsid w:val="00126EAF"/>
    <w:rsid w:val="00126F95"/>
    <w:rsid w:val="001300A2"/>
    <w:rsid w:val="00130559"/>
    <w:rsid w:val="00130C4F"/>
    <w:rsid w:val="001319E0"/>
    <w:rsid w:val="00131C5F"/>
    <w:rsid w:val="00132DCA"/>
    <w:rsid w:val="001332B7"/>
    <w:rsid w:val="00134700"/>
    <w:rsid w:val="001373EF"/>
    <w:rsid w:val="00140764"/>
    <w:rsid w:val="00142189"/>
    <w:rsid w:val="001421F2"/>
    <w:rsid w:val="001422AA"/>
    <w:rsid w:val="0014268D"/>
    <w:rsid w:val="0014334B"/>
    <w:rsid w:val="001441F7"/>
    <w:rsid w:val="0014426B"/>
    <w:rsid w:val="001444C2"/>
    <w:rsid w:val="00145275"/>
    <w:rsid w:val="00145754"/>
    <w:rsid w:val="00145B63"/>
    <w:rsid w:val="00146514"/>
    <w:rsid w:val="00146CBC"/>
    <w:rsid w:val="00146FB1"/>
    <w:rsid w:val="00150561"/>
    <w:rsid w:val="001506CD"/>
    <w:rsid w:val="001512D9"/>
    <w:rsid w:val="001514C9"/>
    <w:rsid w:val="00151757"/>
    <w:rsid w:val="0015458D"/>
    <w:rsid w:val="0015472D"/>
    <w:rsid w:val="00154DB2"/>
    <w:rsid w:val="00155C29"/>
    <w:rsid w:val="001569BF"/>
    <w:rsid w:val="00157263"/>
    <w:rsid w:val="0016076B"/>
    <w:rsid w:val="00160D50"/>
    <w:rsid w:val="00160E90"/>
    <w:rsid w:val="0016132E"/>
    <w:rsid w:val="001616B0"/>
    <w:rsid w:val="00161D7E"/>
    <w:rsid w:val="00161F92"/>
    <w:rsid w:val="00162CF8"/>
    <w:rsid w:val="001632E0"/>
    <w:rsid w:val="0016392B"/>
    <w:rsid w:val="00163986"/>
    <w:rsid w:val="00163B46"/>
    <w:rsid w:val="00164CC7"/>
    <w:rsid w:val="00165903"/>
    <w:rsid w:val="001669DD"/>
    <w:rsid w:val="00167D9C"/>
    <w:rsid w:val="00170289"/>
    <w:rsid w:val="00170619"/>
    <w:rsid w:val="00172180"/>
    <w:rsid w:val="00172ECD"/>
    <w:rsid w:val="00173A8D"/>
    <w:rsid w:val="00173CEF"/>
    <w:rsid w:val="001740E7"/>
    <w:rsid w:val="0017493A"/>
    <w:rsid w:val="001754F7"/>
    <w:rsid w:val="00175C22"/>
    <w:rsid w:val="00177502"/>
    <w:rsid w:val="001775BC"/>
    <w:rsid w:val="00177B60"/>
    <w:rsid w:val="00177EA9"/>
    <w:rsid w:val="00177FD1"/>
    <w:rsid w:val="00180F90"/>
    <w:rsid w:val="0018133F"/>
    <w:rsid w:val="0018205D"/>
    <w:rsid w:val="001822D8"/>
    <w:rsid w:val="001838F3"/>
    <w:rsid w:val="0018394C"/>
    <w:rsid w:val="00183E40"/>
    <w:rsid w:val="00186848"/>
    <w:rsid w:val="00186C2E"/>
    <w:rsid w:val="00186DEC"/>
    <w:rsid w:val="00187295"/>
    <w:rsid w:val="0018753B"/>
    <w:rsid w:val="00190379"/>
    <w:rsid w:val="00191561"/>
    <w:rsid w:val="00191588"/>
    <w:rsid w:val="00191FEB"/>
    <w:rsid w:val="00195284"/>
    <w:rsid w:val="00195E76"/>
    <w:rsid w:val="0019751C"/>
    <w:rsid w:val="001A0CA0"/>
    <w:rsid w:val="001A1FF6"/>
    <w:rsid w:val="001A23BC"/>
    <w:rsid w:val="001A3172"/>
    <w:rsid w:val="001A354B"/>
    <w:rsid w:val="001A3849"/>
    <w:rsid w:val="001A59A5"/>
    <w:rsid w:val="001A6AFA"/>
    <w:rsid w:val="001A6CBD"/>
    <w:rsid w:val="001A7960"/>
    <w:rsid w:val="001B24F6"/>
    <w:rsid w:val="001B2A76"/>
    <w:rsid w:val="001B30BD"/>
    <w:rsid w:val="001B37AC"/>
    <w:rsid w:val="001B3FC9"/>
    <w:rsid w:val="001B4400"/>
    <w:rsid w:val="001B554F"/>
    <w:rsid w:val="001B603C"/>
    <w:rsid w:val="001B611A"/>
    <w:rsid w:val="001B6C53"/>
    <w:rsid w:val="001B6C8A"/>
    <w:rsid w:val="001B7258"/>
    <w:rsid w:val="001B780A"/>
    <w:rsid w:val="001B7F83"/>
    <w:rsid w:val="001C10BD"/>
    <w:rsid w:val="001C3893"/>
    <w:rsid w:val="001C38D4"/>
    <w:rsid w:val="001C5AAB"/>
    <w:rsid w:val="001C6963"/>
    <w:rsid w:val="001D0B55"/>
    <w:rsid w:val="001D168B"/>
    <w:rsid w:val="001D2002"/>
    <w:rsid w:val="001D2410"/>
    <w:rsid w:val="001D38B1"/>
    <w:rsid w:val="001D3D32"/>
    <w:rsid w:val="001D3F01"/>
    <w:rsid w:val="001D4F4C"/>
    <w:rsid w:val="001D67C5"/>
    <w:rsid w:val="001D735C"/>
    <w:rsid w:val="001E09A5"/>
    <w:rsid w:val="001E1264"/>
    <w:rsid w:val="001E1F19"/>
    <w:rsid w:val="001E207E"/>
    <w:rsid w:val="001E277B"/>
    <w:rsid w:val="001E3B71"/>
    <w:rsid w:val="001E5094"/>
    <w:rsid w:val="001E524B"/>
    <w:rsid w:val="001E577F"/>
    <w:rsid w:val="001E716B"/>
    <w:rsid w:val="001E7F8F"/>
    <w:rsid w:val="001E7FF1"/>
    <w:rsid w:val="001F068D"/>
    <w:rsid w:val="001F0DFF"/>
    <w:rsid w:val="001F1A50"/>
    <w:rsid w:val="001F1F0D"/>
    <w:rsid w:val="001F2CA2"/>
    <w:rsid w:val="001F370C"/>
    <w:rsid w:val="001F3E48"/>
    <w:rsid w:val="001F3EFD"/>
    <w:rsid w:val="001F3FFA"/>
    <w:rsid w:val="001F4C2C"/>
    <w:rsid w:val="001F5093"/>
    <w:rsid w:val="001F5307"/>
    <w:rsid w:val="001F54CF"/>
    <w:rsid w:val="001F5574"/>
    <w:rsid w:val="001F55B1"/>
    <w:rsid w:val="001F5D79"/>
    <w:rsid w:val="001F6A73"/>
    <w:rsid w:val="001F6E5B"/>
    <w:rsid w:val="0020077C"/>
    <w:rsid w:val="00201A91"/>
    <w:rsid w:val="00203219"/>
    <w:rsid w:val="00205105"/>
    <w:rsid w:val="002051BF"/>
    <w:rsid w:val="0020653B"/>
    <w:rsid w:val="00206BFE"/>
    <w:rsid w:val="0020732D"/>
    <w:rsid w:val="002078E2"/>
    <w:rsid w:val="0020797F"/>
    <w:rsid w:val="00211B28"/>
    <w:rsid w:val="0021212A"/>
    <w:rsid w:val="00212C8B"/>
    <w:rsid w:val="002134BD"/>
    <w:rsid w:val="00216225"/>
    <w:rsid w:val="00216510"/>
    <w:rsid w:val="0021674E"/>
    <w:rsid w:val="0022035D"/>
    <w:rsid w:val="002210B9"/>
    <w:rsid w:val="002221E6"/>
    <w:rsid w:val="002222B3"/>
    <w:rsid w:val="00225B99"/>
    <w:rsid w:val="00225D8E"/>
    <w:rsid w:val="00225DB6"/>
    <w:rsid w:val="00225F38"/>
    <w:rsid w:val="00226E4D"/>
    <w:rsid w:val="00227C24"/>
    <w:rsid w:val="00227CCC"/>
    <w:rsid w:val="00230F0B"/>
    <w:rsid w:val="00231409"/>
    <w:rsid w:val="00231529"/>
    <w:rsid w:val="00231552"/>
    <w:rsid w:val="00233909"/>
    <w:rsid w:val="00233D1F"/>
    <w:rsid w:val="0023420A"/>
    <w:rsid w:val="002351B6"/>
    <w:rsid w:val="00235681"/>
    <w:rsid w:val="00237AE4"/>
    <w:rsid w:val="00237EA5"/>
    <w:rsid w:val="0024046B"/>
    <w:rsid w:val="00240965"/>
    <w:rsid w:val="00241005"/>
    <w:rsid w:val="002424AD"/>
    <w:rsid w:val="002426A3"/>
    <w:rsid w:val="00244874"/>
    <w:rsid w:val="0024495B"/>
    <w:rsid w:val="00245866"/>
    <w:rsid w:val="0024658F"/>
    <w:rsid w:val="00246FC3"/>
    <w:rsid w:val="002500BF"/>
    <w:rsid w:val="00250490"/>
    <w:rsid w:val="0025058B"/>
    <w:rsid w:val="002505FA"/>
    <w:rsid w:val="00251969"/>
    <w:rsid w:val="00251E64"/>
    <w:rsid w:val="00252216"/>
    <w:rsid w:val="00252684"/>
    <w:rsid w:val="00252AA9"/>
    <w:rsid w:val="002531C8"/>
    <w:rsid w:val="0025336B"/>
    <w:rsid w:val="002538FA"/>
    <w:rsid w:val="00253B51"/>
    <w:rsid w:val="00254001"/>
    <w:rsid w:val="00255861"/>
    <w:rsid w:val="002566FB"/>
    <w:rsid w:val="002573B2"/>
    <w:rsid w:val="00257476"/>
    <w:rsid w:val="00257A90"/>
    <w:rsid w:val="0026010B"/>
    <w:rsid w:val="0026063B"/>
    <w:rsid w:val="00260E74"/>
    <w:rsid w:val="00260FBE"/>
    <w:rsid w:val="00261351"/>
    <w:rsid w:val="0026511C"/>
    <w:rsid w:val="0026594F"/>
    <w:rsid w:val="00265F9A"/>
    <w:rsid w:val="00267151"/>
    <w:rsid w:val="0026715C"/>
    <w:rsid w:val="002704F3"/>
    <w:rsid w:val="00270A58"/>
    <w:rsid w:val="00272491"/>
    <w:rsid w:val="002724CB"/>
    <w:rsid w:val="002731E7"/>
    <w:rsid w:val="00273E1B"/>
    <w:rsid w:val="0027403E"/>
    <w:rsid w:val="0027467C"/>
    <w:rsid w:val="002749D7"/>
    <w:rsid w:val="00274EC1"/>
    <w:rsid w:val="00276E0A"/>
    <w:rsid w:val="00277472"/>
    <w:rsid w:val="00277DEE"/>
    <w:rsid w:val="00277FBB"/>
    <w:rsid w:val="0028093D"/>
    <w:rsid w:val="00281872"/>
    <w:rsid w:val="002819F4"/>
    <w:rsid w:val="00281FFC"/>
    <w:rsid w:val="00283609"/>
    <w:rsid w:val="00283E48"/>
    <w:rsid w:val="00284D3F"/>
    <w:rsid w:val="0028643C"/>
    <w:rsid w:val="00286489"/>
    <w:rsid w:val="00286685"/>
    <w:rsid w:val="002866C0"/>
    <w:rsid w:val="00286A6C"/>
    <w:rsid w:val="00286B55"/>
    <w:rsid w:val="00286F81"/>
    <w:rsid w:val="00287F02"/>
    <w:rsid w:val="002905B0"/>
    <w:rsid w:val="00290EED"/>
    <w:rsid w:val="00291406"/>
    <w:rsid w:val="00291F38"/>
    <w:rsid w:val="0029329D"/>
    <w:rsid w:val="0029334E"/>
    <w:rsid w:val="00293A2C"/>
    <w:rsid w:val="00293E75"/>
    <w:rsid w:val="00293FC7"/>
    <w:rsid w:val="002949AE"/>
    <w:rsid w:val="00295315"/>
    <w:rsid w:val="00295E61"/>
    <w:rsid w:val="00297195"/>
    <w:rsid w:val="002979FD"/>
    <w:rsid w:val="002A07FD"/>
    <w:rsid w:val="002A0B2F"/>
    <w:rsid w:val="002A1C1F"/>
    <w:rsid w:val="002A1C62"/>
    <w:rsid w:val="002A1F5D"/>
    <w:rsid w:val="002A245F"/>
    <w:rsid w:val="002A3032"/>
    <w:rsid w:val="002A337C"/>
    <w:rsid w:val="002A39C5"/>
    <w:rsid w:val="002A55BD"/>
    <w:rsid w:val="002A5695"/>
    <w:rsid w:val="002A6722"/>
    <w:rsid w:val="002A67E0"/>
    <w:rsid w:val="002A6D42"/>
    <w:rsid w:val="002A743F"/>
    <w:rsid w:val="002A76B1"/>
    <w:rsid w:val="002A77E4"/>
    <w:rsid w:val="002B016F"/>
    <w:rsid w:val="002B0AEF"/>
    <w:rsid w:val="002B0D85"/>
    <w:rsid w:val="002B187D"/>
    <w:rsid w:val="002B2218"/>
    <w:rsid w:val="002B238E"/>
    <w:rsid w:val="002B3FA7"/>
    <w:rsid w:val="002B457F"/>
    <w:rsid w:val="002B485A"/>
    <w:rsid w:val="002B5B72"/>
    <w:rsid w:val="002B5CA8"/>
    <w:rsid w:val="002B6979"/>
    <w:rsid w:val="002B7A55"/>
    <w:rsid w:val="002C025B"/>
    <w:rsid w:val="002C0369"/>
    <w:rsid w:val="002C048E"/>
    <w:rsid w:val="002C0D75"/>
    <w:rsid w:val="002C0EE0"/>
    <w:rsid w:val="002C1FFE"/>
    <w:rsid w:val="002C2253"/>
    <w:rsid w:val="002C4432"/>
    <w:rsid w:val="002C4565"/>
    <w:rsid w:val="002C4EFE"/>
    <w:rsid w:val="002C594A"/>
    <w:rsid w:val="002C69FB"/>
    <w:rsid w:val="002C6F0E"/>
    <w:rsid w:val="002C7458"/>
    <w:rsid w:val="002D0A05"/>
    <w:rsid w:val="002D0E91"/>
    <w:rsid w:val="002D1872"/>
    <w:rsid w:val="002D24B2"/>
    <w:rsid w:val="002D2BA7"/>
    <w:rsid w:val="002D2F5C"/>
    <w:rsid w:val="002D3854"/>
    <w:rsid w:val="002D42E8"/>
    <w:rsid w:val="002D46D1"/>
    <w:rsid w:val="002D4BB6"/>
    <w:rsid w:val="002D5CE1"/>
    <w:rsid w:val="002D6623"/>
    <w:rsid w:val="002D6625"/>
    <w:rsid w:val="002D6EB2"/>
    <w:rsid w:val="002D708B"/>
    <w:rsid w:val="002D7B20"/>
    <w:rsid w:val="002D7BF7"/>
    <w:rsid w:val="002D7F11"/>
    <w:rsid w:val="002E06FA"/>
    <w:rsid w:val="002E0ED1"/>
    <w:rsid w:val="002E0EDE"/>
    <w:rsid w:val="002E194C"/>
    <w:rsid w:val="002E1952"/>
    <w:rsid w:val="002E1BA0"/>
    <w:rsid w:val="002E2014"/>
    <w:rsid w:val="002E342A"/>
    <w:rsid w:val="002E3CE2"/>
    <w:rsid w:val="002E3F48"/>
    <w:rsid w:val="002E4158"/>
    <w:rsid w:val="002E660A"/>
    <w:rsid w:val="002E6ABF"/>
    <w:rsid w:val="002E6B93"/>
    <w:rsid w:val="002E6CA1"/>
    <w:rsid w:val="002E72C0"/>
    <w:rsid w:val="002E79AD"/>
    <w:rsid w:val="002F015A"/>
    <w:rsid w:val="002F146B"/>
    <w:rsid w:val="002F3E37"/>
    <w:rsid w:val="002F3F9A"/>
    <w:rsid w:val="002F4712"/>
    <w:rsid w:val="002F5D59"/>
    <w:rsid w:val="002F5E4B"/>
    <w:rsid w:val="002F61D3"/>
    <w:rsid w:val="003004A1"/>
    <w:rsid w:val="00300DC0"/>
    <w:rsid w:val="00301753"/>
    <w:rsid w:val="00301AD1"/>
    <w:rsid w:val="00301DC2"/>
    <w:rsid w:val="00302FB6"/>
    <w:rsid w:val="003036F9"/>
    <w:rsid w:val="00303D4B"/>
    <w:rsid w:val="00306494"/>
    <w:rsid w:val="003065AF"/>
    <w:rsid w:val="00306ECC"/>
    <w:rsid w:val="003072D0"/>
    <w:rsid w:val="003123DD"/>
    <w:rsid w:val="003126C2"/>
    <w:rsid w:val="0031386A"/>
    <w:rsid w:val="00313A21"/>
    <w:rsid w:val="0031424A"/>
    <w:rsid w:val="00314747"/>
    <w:rsid w:val="00314D55"/>
    <w:rsid w:val="00315172"/>
    <w:rsid w:val="00315288"/>
    <w:rsid w:val="0031737C"/>
    <w:rsid w:val="0032058D"/>
    <w:rsid w:val="00321537"/>
    <w:rsid w:val="003215C3"/>
    <w:rsid w:val="00322056"/>
    <w:rsid w:val="0032224E"/>
    <w:rsid w:val="00323D18"/>
    <w:rsid w:val="00324635"/>
    <w:rsid w:val="00324F37"/>
    <w:rsid w:val="0032562C"/>
    <w:rsid w:val="00325AF0"/>
    <w:rsid w:val="00325D08"/>
    <w:rsid w:val="00325DF5"/>
    <w:rsid w:val="00326971"/>
    <w:rsid w:val="00327F28"/>
    <w:rsid w:val="00328DC0"/>
    <w:rsid w:val="0033136A"/>
    <w:rsid w:val="00331428"/>
    <w:rsid w:val="0033173B"/>
    <w:rsid w:val="00331B5A"/>
    <w:rsid w:val="00331E07"/>
    <w:rsid w:val="00332AAA"/>
    <w:rsid w:val="00332DB6"/>
    <w:rsid w:val="0033456B"/>
    <w:rsid w:val="00334589"/>
    <w:rsid w:val="00334AEE"/>
    <w:rsid w:val="003359D4"/>
    <w:rsid w:val="00336121"/>
    <w:rsid w:val="0033702E"/>
    <w:rsid w:val="0034004A"/>
    <w:rsid w:val="00340B1A"/>
    <w:rsid w:val="003415E0"/>
    <w:rsid w:val="00341DBA"/>
    <w:rsid w:val="00341F21"/>
    <w:rsid w:val="00342FCF"/>
    <w:rsid w:val="003443C3"/>
    <w:rsid w:val="00345691"/>
    <w:rsid w:val="003456E7"/>
    <w:rsid w:val="00345F02"/>
    <w:rsid w:val="003460F4"/>
    <w:rsid w:val="00346959"/>
    <w:rsid w:val="00346A1E"/>
    <w:rsid w:val="00346DC7"/>
    <w:rsid w:val="003471EB"/>
    <w:rsid w:val="00347C09"/>
    <w:rsid w:val="0035011E"/>
    <w:rsid w:val="00350DFF"/>
    <w:rsid w:val="00350F04"/>
    <w:rsid w:val="00351493"/>
    <w:rsid w:val="00351A20"/>
    <w:rsid w:val="003526E4"/>
    <w:rsid w:val="00352937"/>
    <w:rsid w:val="00353952"/>
    <w:rsid w:val="00353E2A"/>
    <w:rsid w:val="00355334"/>
    <w:rsid w:val="003563BF"/>
    <w:rsid w:val="003608EA"/>
    <w:rsid w:val="00361581"/>
    <w:rsid w:val="003616DE"/>
    <w:rsid w:val="00361C16"/>
    <w:rsid w:val="0036407A"/>
    <w:rsid w:val="003648D9"/>
    <w:rsid w:val="003649B1"/>
    <w:rsid w:val="003653AB"/>
    <w:rsid w:val="003659A8"/>
    <w:rsid w:val="003661D5"/>
    <w:rsid w:val="00366DBE"/>
    <w:rsid w:val="0036734D"/>
    <w:rsid w:val="00367366"/>
    <w:rsid w:val="003705C2"/>
    <w:rsid w:val="00371002"/>
    <w:rsid w:val="00371DDD"/>
    <w:rsid w:val="003731BE"/>
    <w:rsid w:val="00374393"/>
    <w:rsid w:val="00374994"/>
    <w:rsid w:val="00374E80"/>
    <w:rsid w:val="003755BB"/>
    <w:rsid w:val="003813B9"/>
    <w:rsid w:val="00381A3F"/>
    <w:rsid w:val="00381F3E"/>
    <w:rsid w:val="003826CF"/>
    <w:rsid w:val="00383A8A"/>
    <w:rsid w:val="00384679"/>
    <w:rsid w:val="003847D1"/>
    <w:rsid w:val="003848B8"/>
    <w:rsid w:val="00384AF5"/>
    <w:rsid w:val="0038507F"/>
    <w:rsid w:val="00385668"/>
    <w:rsid w:val="00385DD9"/>
    <w:rsid w:val="0038696A"/>
    <w:rsid w:val="00387826"/>
    <w:rsid w:val="00387F20"/>
    <w:rsid w:val="00390DBB"/>
    <w:rsid w:val="00390DD3"/>
    <w:rsid w:val="003911AC"/>
    <w:rsid w:val="00393C57"/>
    <w:rsid w:val="00393E1B"/>
    <w:rsid w:val="0039497D"/>
    <w:rsid w:val="003958A6"/>
    <w:rsid w:val="0039599B"/>
    <w:rsid w:val="00395B92"/>
    <w:rsid w:val="0039612B"/>
    <w:rsid w:val="00396CA3"/>
    <w:rsid w:val="00396CB4"/>
    <w:rsid w:val="00396D77"/>
    <w:rsid w:val="00396E5A"/>
    <w:rsid w:val="00397866"/>
    <w:rsid w:val="003A0651"/>
    <w:rsid w:val="003A24E2"/>
    <w:rsid w:val="003A262F"/>
    <w:rsid w:val="003A3BE1"/>
    <w:rsid w:val="003A3D5C"/>
    <w:rsid w:val="003A3F6C"/>
    <w:rsid w:val="003A43A2"/>
    <w:rsid w:val="003A4624"/>
    <w:rsid w:val="003A47C0"/>
    <w:rsid w:val="003A5F69"/>
    <w:rsid w:val="003A6B50"/>
    <w:rsid w:val="003A74B3"/>
    <w:rsid w:val="003A77C9"/>
    <w:rsid w:val="003A7B2A"/>
    <w:rsid w:val="003A7FD1"/>
    <w:rsid w:val="003B10D5"/>
    <w:rsid w:val="003B3041"/>
    <w:rsid w:val="003B3995"/>
    <w:rsid w:val="003B3F1E"/>
    <w:rsid w:val="003B4A7B"/>
    <w:rsid w:val="003B6903"/>
    <w:rsid w:val="003B69C0"/>
    <w:rsid w:val="003B7595"/>
    <w:rsid w:val="003C04C8"/>
    <w:rsid w:val="003C1902"/>
    <w:rsid w:val="003C2AA4"/>
    <w:rsid w:val="003C2E33"/>
    <w:rsid w:val="003C3299"/>
    <w:rsid w:val="003C4395"/>
    <w:rsid w:val="003C491F"/>
    <w:rsid w:val="003C55C4"/>
    <w:rsid w:val="003C6332"/>
    <w:rsid w:val="003D01D5"/>
    <w:rsid w:val="003D0959"/>
    <w:rsid w:val="003D0C63"/>
    <w:rsid w:val="003D2B67"/>
    <w:rsid w:val="003D2C1E"/>
    <w:rsid w:val="003D2DA3"/>
    <w:rsid w:val="003D2E37"/>
    <w:rsid w:val="003D30DD"/>
    <w:rsid w:val="003D33A6"/>
    <w:rsid w:val="003D387D"/>
    <w:rsid w:val="003D3D06"/>
    <w:rsid w:val="003D3FF6"/>
    <w:rsid w:val="003D40D3"/>
    <w:rsid w:val="003D4325"/>
    <w:rsid w:val="003D4DF4"/>
    <w:rsid w:val="003D62C2"/>
    <w:rsid w:val="003D65CF"/>
    <w:rsid w:val="003D72DB"/>
    <w:rsid w:val="003E0A0F"/>
    <w:rsid w:val="003E211A"/>
    <w:rsid w:val="003E2A17"/>
    <w:rsid w:val="003E3CCF"/>
    <w:rsid w:val="003E3F9C"/>
    <w:rsid w:val="003E616D"/>
    <w:rsid w:val="003E62DF"/>
    <w:rsid w:val="003E69AB"/>
    <w:rsid w:val="003E7FEC"/>
    <w:rsid w:val="003F0621"/>
    <w:rsid w:val="003F073E"/>
    <w:rsid w:val="003F0863"/>
    <w:rsid w:val="003F0A56"/>
    <w:rsid w:val="003F18CE"/>
    <w:rsid w:val="003F1CC4"/>
    <w:rsid w:val="003F30FD"/>
    <w:rsid w:val="003F3BD1"/>
    <w:rsid w:val="003F518A"/>
    <w:rsid w:val="003F5722"/>
    <w:rsid w:val="003F5774"/>
    <w:rsid w:val="003F57D2"/>
    <w:rsid w:val="003F6D37"/>
    <w:rsid w:val="003F7450"/>
    <w:rsid w:val="004007C2"/>
    <w:rsid w:val="00401AEF"/>
    <w:rsid w:val="00402027"/>
    <w:rsid w:val="00403870"/>
    <w:rsid w:val="00403FF3"/>
    <w:rsid w:val="004049BD"/>
    <w:rsid w:val="00405518"/>
    <w:rsid w:val="0040556A"/>
    <w:rsid w:val="004060CC"/>
    <w:rsid w:val="004067A6"/>
    <w:rsid w:val="00407AF6"/>
    <w:rsid w:val="004109D5"/>
    <w:rsid w:val="00410FF8"/>
    <w:rsid w:val="004127FD"/>
    <w:rsid w:val="00412C75"/>
    <w:rsid w:val="0041381A"/>
    <w:rsid w:val="00413989"/>
    <w:rsid w:val="00413AED"/>
    <w:rsid w:val="00414187"/>
    <w:rsid w:val="00414262"/>
    <w:rsid w:val="004157EC"/>
    <w:rsid w:val="00415927"/>
    <w:rsid w:val="00415A61"/>
    <w:rsid w:val="00416469"/>
    <w:rsid w:val="00417950"/>
    <w:rsid w:val="00417B35"/>
    <w:rsid w:val="00420084"/>
    <w:rsid w:val="00422317"/>
    <w:rsid w:val="0042251D"/>
    <w:rsid w:val="004233B2"/>
    <w:rsid w:val="0042474E"/>
    <w:rsid w:val="00424C8F"/>
    <w:rsid w:val="004254DF"/>
    <w:rsid w:val="00426811"/>
    <w:rsid w:val="00427602"/>
    <w:rsid w:val="00427C75"/>
    <w:rsid w:val="004304DF"/>
    <w:rsid w:val="0043139F"/>
    <w:rsid w:val="0043189C"/>
    <w:rsid w:val="00431CEB"/>
    <w:rsid w:val="0043377D"/>
    <w:rsid w:val="00433BE4"/>
    <w:rsid w:val="00433E6F"/>
    <w:rsid w:val="00433EFD"/>
    <w:rsid w:val="004341CF"/>
    <w:rsid w:val="00434447"/>
    <w:rsid w:val="00434A83"/>
    <w:rsid w:val="00435073"/>
    <w:rsid w:val="004364CE"/>
    <w:rsid w:val="00436A58"/>
    <w:rsid w:val="00436CC0"/>
    <w:rsid w:val="00440156"/>
    <w:rsid w:val="00440D78"/>
    <w:rsid w:val="0044259A"/>
    <w:rsid w:val="004438BE"/>
    <w:rsid w:val="00443F6D"/>
    <w:rsid w:val="00444095"/>
    <w:rsid w:val="00446065"/>
    <w:rsid w:val="00446292"/>
    <w:rsid w:val="0044765F"/>
    <w:rsid w:val="0045109A"/>
    <w:rsid w:val="00452553"/>
    <w:rsid w:val="00452BB3"/>
    <w:rsid w:val="00452DF3"/>
    <w:rsid w:val="004534F4"/>
    <w:rsid w:val="00454368"/>
    <w:rsid w:val="00454499"/>
    <w:rsid w:val="0045451B"/>
    <w:rsid w:val="0045523C"/>
    <w:rsid w:val="00455319"/>
    <w:rsid w:val="00456BF1"/>
    <w:rsid w:val="00456D95"/>
    <w:rsid w:val="004571AE"/>
    <w:rsid w:val="0045741E"/>
    <w:rsid w:val="00457904"/>
    <w:rsid w:val="004618BC"/>
    <w:rsid w:val="00462A2D"/>
    <w:rsid w:val="00462A3A"/>
    <w:rsid w:val="00463670"/>
    <w:rsid w:val="004636A5"/>
    <w:rsid w:val="004636F7"/>
    <w:rsid w:val="00463762"/>
    <w:rsid w:val="00463E75"/>
    <w:rsid w:val="00464F15"/>
    <w:rsid w:val="00464FA2"/>
    <w:rsid w:val="00465E3C"/>
    <w:rsid w:val="0046656F"/>
    <w:rsid w:val="0046796D"/>
    <w:rsid w:val="00470611"/>
    <w:rsid w:val="004708F5"/>
    <w:rsid w:val="00470CAF"/>
    <w:rsid w:val="004711B3"/>
    <w:rsid w:val="00471710"/>
    <w:rsid w:val="00471C1E"/>
    <w:rsid w:val="00473018"/>
    <w:rsid w:val="00473F97"/>
    <w:rsid w:val="00474C15"/>
    <w:rsid w:val="00475CAF"/>
    <w:rsid w:val="00475E66"/>
    <w:rsid w:val="00475FD4"/>
    <w:rsid w:val="00476B90"/>
    <w:rsid w:val="00477052"/>
    <w:rsid w:val="004779E0"/>
    <w:rsid w:val="00477D73"/>
    <w:rsid w:val="0048072D"/>
    <w:rsid w:val="004810AF"/>
    <w:rsid w:val="004818F1"/>
    <w:rsid w:val="004822DA"/>
    <w:rsid w:val="00483C53"/>
    <w:rsid w:val="00484424"/>
    <w:rsid w:val="0048469B"/>
    <w:rsid w:val="00485188"/>
    <w:rsid w:val="00485293"/>
    <w:rsid w:val="004854B8"/>
    <w:rsid w:val="0048568B"/>
    <w:rsid w:val="00485DB9"/>
    <w:rsid w:val="0048738E"/>
    <w:rsid w:val="00487592"/>
    <w:rsid w:val="0048777F"/>
    <w:rsid w:val="00491A00"/>
    <w:rsid w:val="00491B2A"/>
    <w:rsid w:val="00491BEA"/>
    <w:rsid w:val="00493A5B"/>
    <w:rsid w:val="0049419B"/>
    <w:rsid w:val="0049538A"/>
    <w:rsid w:val="00495C07"/>
    <w:rsid w:val="00496AD3"/>
    <w:rsid w:val="00496C4F"/>
    <w:rsid w:val="0049721F"/>
    <w:rsid w:val="004976BE"/>
    <w:rsid w:val="004A0AE3"/>
    <w:rsid w:val="004A471F"/>
    <w:rsid w:val="004A4854"/>
    <w:rsid w:val="004A48CF"/>
    <w:rsid w:val="004A4F8E"/>
    <w:rsid w:val="004A5AE8"/>
    <w:rsid w:val="004A6BD4"/>
    <w:rsid w:val="004A6D60"/>
    <w:rsid w:val="004A704E"/>
    <w:rsid w:val="004B2882"/>
    <w:rsid w:val="004B2E9B"/>
    <w:rsid w:val="004B3B2E"/>
    <w:rsid w:val="004B4333"/>
    <w:rsid w:val="004B59DD"/>
    <w:rsid w:val="004B6454"/>
    <w:rsid w:val="004B6946"/>
    <w:rsid w:val="004B6B4B"/>
    <w:rsid w:val="004B72C2"/>
    <w:rsid w:val="004B7D57"/>
    <w:rsid w:val="004B7DF6"/>
    <w:rsid w:val="004C04C7"/>
    <w:rsid w:val="004C0EE6"/>
    <w:rsid w:val="004C0FB8"/>
    <w:rsid w:val="004C1BD7"/>
    <w:rsid w:val="004C266D"/>
    <w:rsid w:val="004C3AD4"/>
    <w:rsid w:val="004C41D4"/>
    <w:rsid w:val="004C50C3"/>
    <w:rsid w:val="004C5785"/>
    <w:rsid w:val="004C57B9"/>
    <w:rsid w:val="004C5E4A"/>
    <w:rsid w:val="004C5EB1"/>
    <w:rsid w:val="004C7A4A"/>
    <w:rsid w:val="004D0297"/>
    <w:rsid w:val="004D0B64"/>
    <w:rsid w:val="004D0F90"/>
    <w:rsid w:val="004D12F7"/>
    <w:rsid w:val="004D1F18"/>
    <w:rsid w:val="004D22C0"/>
    <w:rsid w:val="004D2911"/>
    <w:rsid w:val="004D291A"/>
    <w:rsid w:val="004D2ADB"/>
    <w:rsid w:val="004D2C53"/>
    <w:rsid w:val="004D2FBB"/>
    <w:rsid w:val="004D4798"/>
    <w:rsid w:val="004D5778"/>
    <w:rsid w:val="004D661D"/>
    <w:rsid w:val="004D6B5C"/>
    <w:rsid w:val="004E08EE"/>
    <w:rsid w:val="004E0C3E"/>
    <w:rsid w:val="004E0F0F"/>
    <w:rsid w:val="004E166B"/>
    <w:rsid w:val="004E17B2"/>
    <w:rsid w:val="004E36D0"/>
    <w:rsid w:val="004E4324"/>
    <w:rsid w:val="004E46AE"/>
    <w:rsid w:val="004E5380"/>
    <w:rsid w:val="004E53C2"/>
    <w:rsid w:val="004E5969"/>
    <w:rsid w:val="004E5A5E"/>
    <w:rsid w:val="004E5F0D"/>
    <w:rsid w:val="004E5F5A"/>
    <w:rsid w:val="004E6C53"/>
    <w:rsid w:val="004E72AB"/>
    <w:rsid w:val="004E75E7"/>
    <w:rsid w:val="004F07D3"/>
    <w:rsid w:val="004F104C"/>
    <w:rsid w:val="004F1719"/>
    <w:rsid w:val="004F2FC6"/>
    <w:rsid w:val="004F4384"/>
    <w:rsid w:val="004F517F"/>
    <w:rsid w:val="004F531E"/>
    <w:rsid w:val="004F54B2"/>
    <w:rsid w:val="004F5DD7"/>
    <w:rsid w:val="004F6472"/>
    <w:rsid w:val="004F723A"/>
    <w:rsid w:val="004F774B"/>
    <w:rsid w:val="004F7835"/>
    <w:rsid w:val="005001B8"/>
    <w:rsid w:val="00500502"/>
    <w:rsid w:val="00501625"/>
    <w:rsid w:val="00501F2B"/>
    <w:rsid w:val="005020B8"/>
    <w:rsid w:val="00502309"/>
    <w:rsid w:val="005036CD"/>
    <w:rsid w:val="00504113"/>
    <w:rsid w:val="005053A3"/>
    <w:rsid w:val="00505C65"/>
    <w:rsid w:val="00505EEC"/>
    <w:rsid w:val="00506457"/>
    <w:rsid w:val="005067A1"/>
    <w:rsid w:val="00507139"/>
    <w:rsid w:val="00507638"/>
    <w:rsid w:val="0050797A"/>
    <w:rsid w:val="005106C4"/>
    <w:rsid w:val="00510A8C"/>
    <w:rsid w:val="00510AC5"/>
    <w:rsid w:val="00511AD4"/>
    <w:rsid w:val="00512DD2"/>
    <w:rsid w:val="00512EB6"/>
    <w:rsid w:val="0051366C"/>
    <w:rsid w:val="005141AC"/>
    <w:rsid w:val="00514CCE"/>
    <w:rsid w:val="0051584A"/>
    <w:rsid w:val="00515E90"/>
    <w:rsid w:val="005166E5"/>
    <w:rsid w:val="00516AED"/>
    <w:rsid w:val="0051767F"/>
    <w:rsid w:val="0051776C"/>
    <w:rsid w:val="0052050A"/>
    <w:rsid w:val="0052051E"/>
    <w:rsid w:val="00520696"/>
    <w:rsid w:val="00520F8B"/>
    <w:rsid w:val="00521041"/>
    <w:rsid w:val="00521932"/>
    <w:rsid w:val="0052335A"/>
    <w:rsid w:val="005244E0"/>
    <w:rsid w:val="0052464E"/>
    <w:rsid w:val="005248B9"/>
    <w:rsid w:val="00524F3B"/>
    <w:rsid w:val="005254ED"/>
    <w:rsid w:val="00526E39"/>
    <w:rsid w:val="005271DE"/>
    <w:rsid w:val="00527391"/>
    <w:rsid w:val="00527B4D"/>
    <w:rsid w:val="00530414"/>
    <w:rsid w:val="005304F3"/>
    <w:rsid w:val="00530C78"/>
    <w:rsid w:val="00531798"/>
    <w:rsid w:val="00531C59"/>
    <w:rsid w:val="00531E50"/>
    <w:rsid w:val="005320B1"/>
    <w:rsid w:val="00534196"/>
    <w:rsid w:val="00534CC9"/>
    <w:rsid w:val="00534CE0"/>
    <w:rsid w:val="00536CFB"/>
    <w:rsid w:val="00537102"/>
    <w:rsid w:val="0053747C"/>
    <w:rsid w:val="00540DF5"/>
    <w:rsid w:val="0054188B"/>
    <w:rsid w:val="005431A4"/>
    <w:rsid w:val="00543236"/>
    <w:rsid w:val="0054327D"/>
    <w:rsid w:val="005440E4"/>
    <w:rsid w:val="005452BC"/>
    <w:rsid w:val="00545A32"/>
    <w:rsid w:val="0054610E"/>
    <w:rsid w:val="00546B83"/>
    <w:rsid w:val="005472C0"/>
    <w:rsid w:val="00550496"/>
    <w:rsid w:val="00550AC9"/>
    <w:rsid w:val="00551001"/>
    <w:rsid w:val="005515B6"/>
    <w:rsid w:val="005536B8"/>
    <w:rsid w:val="00553C7F"/>
    <w:rsid w:val="0055400A"/>
    <w:rsid w:val="00555FE1"/>
    <w:rsid w:val="00557200"/>
    <w:rsid w:val="0055797F"/>
    <w:rsid w:val="00561112"/>
    <w:rsid w:val="00561986"/>
    <w:rsid w:val="00561A45"/>
    <w:rsid w:val="00561EDF"/>
    <w:rsid w:val="0056217B"/>
    <w:rsid w:val="00562781"/>
    <w:rsid w:val="005633BB"/>
    <w:rsid w:val="005637F0"/>
    <w:rsid w:val="00564F50"/>
    <w:rsid w:val="00565302"/>
    <w:rsid w:val="00565376"/>
    <w:rsid w:val="00565556"/>
    <w:rsid w:val="005659C3"/>
    <w:rsid w:val="00566B85"/>
    <w:rsid w:val="00566CF3"/>
    <w:rsid w:val="005671C4"/>
    <w:rsid w:val="00567B38"/>
    <w:rsid w:val="00567B58"/>
    <w:rsid w:val="00570253"/>
    <w:rsid w:val="00570418"/>
    <w:rsid w:val="0057044E"/>
    <w:rsid w:val="00571872"/>
    <w:rsid w:val="0057203A"/>
    <w:rsid w:val="005741FB"/>
    <w:rsid w:val="00574F59"/>
    <w:rsid w:val="005750BF"/>
    <w:rsid w:val="00575B4C"/>
    <w:rsid w:val="00575E69"/>
    <w:rsid w:val="005805FD"/>
    <w:rsid w:val="00580A9B"/>
    <w:rsid w:val="0058281D"/>
    <w:rsid w:val="00583DA7"/>
    <w:rsid w:val="00584AD1"/>
    <w:rsid w:val="0058542E"/>
    <w:rsid w:val="00585E27"/>
    <w:rsid w:val="0058682F"/>
    <w:rsid w:val="005868C4"/>
    <w:rsid w:val="0058690C"/>
    <w:rsid w:val="0058726C"/>
    <w:rsid w:val="0059000E"/>
    <w:rsid w:val="00590A7B"/>
    <w:rsid w:val="00591062"/>
    <w:rsid w:val="00591237"/>
    <w:rsid w:val="00592F99"/>
    <w:rsid w:val="00593436"/>
    <w:rsid w:val="0059392B"/>
    <w:rsid w:val="005942F6"/>
    <w:rsid w:val="005947A0"/>
    <w:rsid w:val="00597A75"/>
    <w:rsid w:val="00597E69"/>
    <w:rsid w:val="005A02DB"/>
    <w:rsid w:val="005A181A"/>
    <w:rsid w:val="005A23CF"/>
    <w:rsid w:val="005A2C1C"/>
    <w:rsid w:val="005A3729"/>
    <w:rsid w:val="005A435E"/>
    <w:rsid w:val="005A4640"/>
    <w:rsid w:val="005A482C"/>
    <w:rsid w:val="005A4987"/>
    <w:rsid w:val="005A65AB"/>
    <w:rsid w:val="005A6FC3"/>
    <w:rsid w:val="005A704B"/>
    <w:rsid w:val="005B0081"/>
    <w:rsid w:val="005B02FF"/>
    <w:rsid w:val="005B0D95"/>
    <w:rsid w:val="005B1091"/>
    <w:rsid w:val="005B1C85"/>
    <w:rsid w:val="005B259D"/>
    <w:rsid w:val="005B4230"/>
    <w:rsid w:val="005B4CD7"/>
    <w:rsid w:val="005B7950"/>
    <w:rsid w:val="005C0736"/>
    <w:rsid w:val="005C1FB7"/>
    <w:rsid w:val="005C2A68"/>
    <w:rsid w:val="005C3D7B"/>
    <w:rsid w:val="005C3DBE"/>
    <w:rsid w:val="005C3E65"/>
    <w:rsid w:val="005C48CF"/>
    <w:rsid w:val="005C4ACB"/>
    <w:rsid w:val="005C4C90"/>
    <w:rsid w:val="005C4F17"/>
    <w:rsid w:val="005C554B"/>
    <w:rsid w:val="005C6D77"/>
    <w:rsid w:val="005D05F8"/>
    <w:rsid w:val="005D112E"/>
    <w:rsid w:val="005D3549"/>
    <w:rsid w:val="005D3B28"/>
    <w:rsid w:val="005D4813"/>
    <w:rsid w:val="005D77B7"/>
    <w:rsid w:val="005D77E2"/>
    <w:rsid w:val="005D791E"/>
    <w:rsid w:val="005E0F9B"/>
    <w:rsid w:val="005E2346"/>
    <w:rsid w:val="005E2463"/>
    <w:rsid w:val="005E279D"/>
    <w:rsid w:val="005E2EDA"/>
    <w:rsid w:val="005E3490"/>
    <w:rsid w:val="005E4D45"/>
    <w:rsid w:val="005E4DD1"/>
    <w:rsid w:val="005E6612"/>
    <w:rsid w:val="005E6E97"/>
    <w:rsid w:val="005E7CD4"/>
    <w:rsid w:val="005F0374"/>
    <w:rsid w:val="005F0E5E"/>
    <w:rsid w:val="005F31AD"/>
    <w:rsid w:val="005F7502"/>
    <w:rsid w:val="005F7530"/>
    <w:rsid w:val="005F7DAA"/>
    <w:rsid w:val="006004E9"/>
    <w:rsid w:val="006009C3"/>
    <w:rsid w:val="00601840"/>
    <w:rsid w:val="00602A11"/>
    <w:rsid w:val="00602CC3"/>
    <w:rsid w:val="00602F12"/>
    <w:rsid w:val="006036EF"/>
    <w:rsid w:val="00606902"/>
    <w:rsid w:val="00606A7D"/>
    <w:rsid w:val="0060712D"/>
    <w:rsid w:val="00607ABA"/>
    <w:rsid w:val="0061008C"/>
    <w:rsid w:val="00610F07"/>
    <w:rsid w:val="00611622"/>
    <w:rsid w:val="006134E9"/>
    <w:rsid w:val="0061395C"/>
    <w:rsid w:val="00613BFB"/>
    <w:rsid w:val="0061430A"/>
    <w:rsid w:val="0061443D"/>
    <w:rsid w:val="00615FDA"/>
    <w:rsid w:val="00616043"/>
    <w:rsid w:val="00616104"/>
    <w:rsid w:val="006163EB"/>
    <w:rsid w:val="00616793"/>
    <w:rsid w:val="00616E82"/>
    <w:rsid w:val="0061782E"/>
    <w:rsid w:val="006179E2"/>
    <w:rsid w:val="006200BD"/>
    <w:rsid w:val="00620150"/>
    <w:rsid w:val="00620448"/>
    <w:rsid w:val="006223A9"/>
    <w:rsid w:val="0062372E"/>
    <w:rsid w:val="00624AAD"/>
    <w:rsid w:val="006264DF"/>
    <w:rsid w:val="006268E6"/>
    <w:rsid w:val="00626F97"/>
    <w:rsid w:val="006279CD"/>
    <w:rsid w:val="00627FBB"/>
    <w:rsid w:val="00630E41"/>
    <w:rsid w:val="00631079"/>
    <w:rsid w:val="00631106"/>
    <w:rsid w:val="006315A1"/>
    <w:rsid w:val="00631717"/>
    <w:rsid w:val="0063341E"/>
    <w:rsid w:val="00634C13"/>
    <w:rsid w:val="0063597C"/>
    <w:rsid w:val="00636B2C"/>
    <w:rsid w:val="00637501"/>
    <w:rsid w:val="00637CF0"/>
    <w:rsid w:val="00637E5F"/>
    <w:rsid w:val="00640D33"/>
    <w:rsid w:val="00641069"/>
    <w:rsid w:val="0064159A"/>
    <w:rsid w:val="00641636"/>
    <w:rsid w:val="006418CF"/>
    <w:rsid w:val="00641BD5"/>
    <w:rsid w:val="00642210"/>
    <w:rsid w:val="00642534"/>
    <w:rsid w:val="00643AB7"/>
    <w:rsid w:val="006446F8"/>
    <w:rsid w:val="00644945"/>
    <w:rsid w:val="00645918"/>
    <w:rsid w:val="00647C36"/>
    <w:rsid w:val="00650F1F"/>
    <w:rsid w:val="00651080"/>
    <w:rsid w:val="00651369"/>
    <w:rsid w:val="006516A2"/>
    <w:rsid w:val="00651CF1"/>
    <w:rsid w:val="00652468"/>
    <w:rsid w:val="006538AB"/>
    <w:rsid w:val="00653F6F"/>
    <w:rsid w:val="0065429F"/>
    <w:rsid w:val="00654AE8"/>
    <w:rsid w:val="00654F30"/>
    <w:rsid w:val="00655947"/>
    <w:rsid w:val="00656761"/>
    <w:rsid w:val="00656F4E"/>
    <w:rsid w:val="006571AB"/>
    <w:rsid w:val="00661077"/>
    <w:rsid w:val="0066170F"/>
    <w:rsid w:val="00661EF2"/>
    <w:rsid w:val="0066281B"/>
    <w:rsid w:val="00663A47"/>
    <w:rsid w:val="00664DCD"/>
    <w:rsid w:val="00665444"/>
    <w:rsid w:val="00666368"/>
    <w:rsid w:val="00667EAB"/>
    <w:rsid w:val="00670111"/>
    <w:rsid w:val="006712D3"/>
    <w:rsid w:val="00671879"/>
    <w:rsid w:val="0067308C"/>
    <w:rsid w:val="0067400D"/>
    <w:rsid w:val="006741CA"/>
    <w:rsid w:val="00674682"/>
    <w:rsid w:val="00674687"/>
    <w:rsid w:val="00674C39"/>
    <w:rsid w:val="006766E7"/>
    <w:rsid w:val="00676A1B"/>
    <w:rsid w:val="00676B7F"/>
    <w:rsid w:val="00677380"/>
    <w:rsid w:val="006775E5"/>
    <w:rsid w:val="006779F5"/>
    <w:rsid w:val="00680686"/>
    <w:rsid w:val="006808AB"/>
    <w:rsid w:val="006816A7"/>
    <w:rsid w:val="00684C64"/>
    <w:rsid w:val="00684F38"/>
    <w:rsid w:val="006865C8"/>
    <w:rsid w:val="00687789"/>
    <w:rsid w:val="006907EF"/>
    <w:rsid w:val="00690815"/>
    <w:rsid w:val="006909B1"/>
    <w:rsid w:val="00692139"/>
    <w:rsid w:val="00692918"/>
    <w:rsid w:val="00692FE1"/>
    <w:rsid w:val="0069312B"/>
    <w:rsid w:val="00693308"/>
    <w:rsid w:val="006933C9"/>
    <w:rsid w:val="006936FC"/>
    <w:rsid w:val="00693857"/>
    <w:rsid w:val="00693C6A"/>
    <w:rsid w:val="00694C63"/>
    <w:rsid w:val="00695902"/>
    <w:rsid w:val="00696470"/>
    <w:rsid w:val="00696A1D"/>
    <w:rsid w:val="006A0B72"/>
    <w:rsid w:val="006A18BA"/>
    <w:rsid w:val="006A2605"/>
    <w:rsid w:val="006A44BF"/>
    <w:rsid w:val="006A629D"/>
    <w:rsid w:val="006A6851"/>
    <w:rsid w:val="006A68B3"/>
    <w:rsid w:val="006A6AFE"/>
    <w:rsid w:val="006A7EFC"/>
    <w:rsid w:val="006B0B97"/>
    <w:rsid w:val="006B3D1D"/>
    <w:rsid w:val="006B4173"/>
    <w:rsid w:val="006B442C"/>
    <w:rsid w:val="006B4EFB"/>
    <w:rsid w:val="006B6C29"/>
    <w:rsid w:val="006C09A8"/>
    <w:rsid w:val="006C0FCB"/>
    <w:rsid w:val="006C1A59"/>
    <w:rsid w:val="006C2417"/>
    <w:rsid w:val="006C247B"/>
    <w:rsid w:val="006C2A15"/>
    <w:rsid w:val="006C2AC9"/>
    <w:rsid w:val="006C43D1"/>
    <w:rsid w:val="006C4B56"/>
    <w:rsid w:val="006C644C"/>
    <w:rsid w:val="006C68FC"/>
    <w:rsid w:val="006C6CB4"/>
    <w:rsid w:val="006C72EA"/>
    <w:rsid w:val="006C785F"/>
    <w:rsid w:val="006D054C"/>
    <w:rsid w:val="006D2835"/>
    <w:rsid w:val="006D28D7"/>
    <w:rsid w:val="006D3728"/>
    <w:rsid w:val="006D391D"/>
    <w:rsid w:val="006D456F"/>
    <w:rsid w:val="006D460C"/>
    <w:rsid w:val="006D46E4"/>
    <w:rsid w:val="006D5152"/>
    <w:rsid w:val="006D668B"/>
    <w:rsid w:val="006D691C"/>
    <w:rsid w:val="006D6EC2"/>
    <w:rsid w:val="006D7A4A"/>
    <w:rsid w:val="006E0148"/>
    <w:rsid w:val="006E0D91"/>
    <w:rsid w:val="006E1AB5"/>
    <w:rsid w:val="006E226A"/>
    <w:rsid w:val="006E2D94"/>
    <w:rsid w:val="006E3604"/>
    <w:rsid w:val="006E3811"/>
    <w:rsid w:val="006E3917"/>
    <w:rsid w:val="006E46F5"/>
    <w:rsid w:val="006E5B67"/>
    <w:rsid w:val="006E6774"/>
    <w:rsid w:val="006E7620"/>
    <w:rsid w:val="006E7B8A"/>
    <w:rsid w:val="006E7BB7"/>
    <w:rsid w:val="006F044B"/>
    <w:rsid w:val="006F0652"/>
    <w:rsid w:val="006F075D"/>
    <w:rsid w:val="006F081A"/>
    <w:rsid w:val="006F13DE"/>
    <w:rsid w:val="006F1CD9"/>
    <w:rsid w:val="006F2A5A"/>
    <w:rsid w:val="006F34FE"/>
    <w:rsid w:val="006F3B59"/>
    <w:rsid w:val="006F3E34"/>
    <w:rsid w:val="006F419F"/>
    <w:rsid w:val="006F5666"/>
    <w:rsid w:val="006F5F20"/>
    <w:rsid w:val="00700922"/>
    <w:rsid w:val="007010EA"/>
    <w:rsid w:val="0070128C"/>
    <w:rsid w:val="00701D85"/>
    <w:rsid w:val="00702681"/>
    <w:rsid w:val="00702F55"/>
    <w:rsid w:val="0070342D"/>
    <w:rsid w:val="007034C4"/>
    <w:rsid w:val="00703930"/>
    <w:rsid w:val="00703A64"/>
    <w:rsid w:val="00703A7B"/>
    <w:rsid w:val="00703FAE"/>
    <w:rsid w:val="00704242"/>
    <w:rsid w:val="0070467D"/>
    <w:rsid w:val="0070499E"/>
    <w:rsid w:val="00704E97"/>
    <w:rsid w:val="00704FCD"/>
    <w:rsid w:val="00706F25"/>
    <w:rsid w:val="00706FBD"/>
    <w:rsid w:val="0070703D"/>
    <w:rsid w:val="007102A8"/>
    <w:rsid w:val="00711471"/>
    <w:rsid w:val="007117B4"/>
    <w:rsid w:val="00711F31"/>
    <w:rsid w:val="00711F52"/>
    <w:rsid w:val="00712EE6"/>
    <w:rsid w:val="00713162"/>
    <w:rsid w:val="00713F0E"/>
    <w:rsid w:val="00714821"/>
    <w:rsid w:val="00714C6C"/>
    <w:rsid w:val="00714F24"/>
    <w:rsid w:val="00716645"/>
    <w:rsid w:val="00716C73"/>
    <w:rsid w:val="00716FE8"/>
    <w:rsid w:val="00717095"/>
    <w:rsid w:val="007203A5"/>
    <w:rsid w:val="00720E85"/>
    <w:rsid w:val="007212D4"/>
    <w:rsid w:val="007224AD"/>
    <w:rsid w:val="00722AF5"/>
    <w:rsid w:val="00722DC2"/>
    <w:rsid w:val="00723F6A"/>
    <w:rsid w:val="00725352"/>
    <w:rsid w:val="007255B1"/>
    <w:rsid w:val="00726B10"/>
    <w:rsid w:val="00727489"/>
    <w:rsid w:val="0073104D"/>
    <w:rsid w:val="007312D1"/>
    <w:rsid w:val="0073142B"/>
    <w:rsid w:val="00731434"/>
    <w:rsid w:val="00731D07"/>
    <w:rsid w:val="00732EB1"/>
    <w:rsid w:val="007333B9"/>
    <w:rsid w:val="00733CC4"/>
    <w:rsid w:val="00734D86"/>
    <w:rsid w:val="00735934"/>
    <w:rsid w:val="007361F9"/>
    <w:rsid w:val="00736B8D"/>
    <w:rsid w:val="00736C87"/>
    <w:rsid w:val="007374AD"/>
    <w:rsid w:val="00737A7E"/>
    <w:rsid w:val="00737E03"/>
    <w:rsid w:val="007408D3"/>
    <w:rsid w:val="00741033"/>
    <w:rsid w:val="00741357"/>
    <w:rsid w:val="0074310A"/>
    <w:rsid w:val="00743171"/>
    <w:rsid w:val="00744483"/>
    <w:rsid w:val="00745574"/>
    <w:rsid w:val="00746714"/>
    <w:rsid w:val="007467EB"/>
    <w:rsid w:val="00746E6E"/>
    <w:rsid w:val="00747189"/>
    <w:rsid w:val="00747C25"/>
    <w:rsid w:val="00747D13"/>
    <w:rsid w:val="00750363"/>
    <w:rsid w:val="00750659"/>
    <w:rsid w:val="007506CA"/>
    <w:rsid w:val="0075111E"/>
    <w:rsid w:val="007518F9"/>
    <w:rsid w:val="00751EBB"/>
    <w:rsid w:val="0075392A"/>
    <w:rsid w:val="00753F18"/>
    <w:rsid w:val="0075486B"/>
    <w:rsid w:val="0075605A"/>
    <w:rsid w:val="00756161"/>
    <w:rsid w:val="00757B22"/>
    <w:rsid w:val="00757F22"/>
    <w:rsid w:val="0076087B"/>
    <w:rsid w:val="007617A6"/>
    <w:rsid w:val="00762619"/>
    <w:rsid w:val="00763D7C"/>
    <w:rsid w:val="00765743"/>
    <w:rsid w:val="007662BF"/>
    <w:rsid w:val="00766F51"/>
    <w:rsid w:val="00767AA9"/>
    <w:rsid w:val="00767DC4"/>
    <w:rsid w:val="00770B40"/>
    <w:rsid w:val="007713EF"/>
    <w:rsid w:val="007716C5"/>
    <w:rsid w:val="00771BAD"/>
    <w:rsid w:val="00771C50"/>
    <w:rsid w:val="00771F52"/>
    <w:rsid w:val="00772199"/>
    <w:rsid w:val="007723E3"/>
    <w:rsid w:val="00772931"/>
    <w:rsid w:val="00772E1A"/>
    <w:rsid w:val="00772E9C"/>
    <w:rsid w:val="0077388D"/>
    <w:rsid w:val="00773AA7"/>
    <w:rsid w:val="00774371"/>
    <w:rsid w:val="00774867"/>
    <w:rsid w:val="00774BF4"/>
    <w:rsid w:val="00776AF0"/>
    <w:rsid w:val="0077708E"/>
    <w:rsid w:val="00777507"/>
    <w:rsid w:val="00777849"/>
    <w:rsid w:val="007784AF"/>
    <w:rsid w:val="007803A7"/>
    <w:rsid w:val="00781B9A"/>
    <w:rsid w:val="00781B9E"/>
    <w:rsid w:val="0078270F"/>
    <w:rsid w:val="0078344A"/>
    <w:rsid w:val="0078354C"/>
    <w:rsid w:val="00783D46"/>
    <w:rsid w:val="007844B2"/>
    <w:rsid w:val="0078497F"/>
    <w:rsid w:val="00785C74"/>
    <w:rsid w:val="007865E4"/>
    <w:rsid w:val="00786A3C"/>
    <w:rsid w:val="007870AA"/>
    <w:rsid w:val="00793418"/>
    <w:rsid w:val="00796140"/>
    <w:rsid w:val="0079616A"/>
    <w:rsid w:val="007971F6"/>
    <w:rsid w:val="00797BF0"/>
    <w:rsid w:val="007A0419"/>
    <w:rsid w:val="007A24EB"/>
    <w:rsid w:val="007A2FF4"/>
    <w:rsid w:val="007A3408"/>
    <w:rsid w:val="007A429C"/>
    <w:rsid w:val="007A43E9"/>
    <w:rsid w:val="007A4B68"/>
    <w:rsid w:val="007A629E"/>
    <w:rsid w:val="007A7DE4"/>
    <w:rsid w:val="007A7F59"/>
    <w:rsid w:val="007B0104"/>
    <w:rsid w:val="007B0A7E"/>
    <w:rsid w:val="007B0CEF"/>
    <w:rsid w:val="007B0DF7"/>
    <w:rsid w:val="007B1E63"/>
    <w:rsid w:val="007B21B5"/>
    <w:rsid w:val="007B46C6"/>
    <w:rsid w:val="007B49D7"/>
    <w:rsid w:val="007B5A8C"/>
    <w:rsid w:val="007B666E"/>
    <w:rsid w:val="007B67B7"/>
    <w:rsid w:val="007B6E08"/>
    <w:rsid w:val="007B7023"/>
    <w:rsid w:val="007C0532"/>
    <w:rsid w:val="007C0DB5"/>
    <w:rsid w:val="007C126F"/>
    <w:rsid w:val="007C204B"/>
    <w:rsid w:val="007C26B3"/>
    <w:rsid w:val="007C2F2A"/>
    <w:rsid w:val="007C7066"/>
    <w:rsid w:val="007C7CA0"/>
    <w:rsid w:val="007D079C"/>
    <w:rsid w:val="007D1982"/>
    <w:rsid w:val="007D1E23"/>
    <w:rsid w:val="007D214C"/>
    <w:rsid w:val="007D2B4E"/>
    <w:rsid w:val="007D33EF"/>
    <w:rsid w:val="007D36FC"/>
    <w:rsid w:val="007D4359"/>
    <w:rsid w:val="007D4C01"/>
    <w:rsid w:val="007D7984"/>
    <w:rsid w:val="007D7D9A"/>
    <w:rsid w:val="007E058A"/>
    <w:rsid w:val="007E0707"/>
    <w:rsid w:val="007E0A2A"/>
    <w:rsid w:val="007E0C51"/>
    <w:rsid w:val="007E13C9"/>
    <w:rsid w:val="007E17A9"/>
    <w:rsid w:val="007E2231"/>
    <w:rsid w:val="007E3AA5"/>
    <w:rsid w:val="007E3AB9"/>
    <w:rsid w:val="007E4E27"/>
    <w:rsid w:val="007E53D8"/>
    <w:rsid w:val="007E5561"/>
    <w:rsid w:val="007E560C"/>
    <w:rsid w:val="007E7D92"/>
    <w:rsid w:val="007F0538"/>
    <w:rsid w:val="007F11EC"/>
    <w:rsid w:val="007F1264"/>
    <w:rsid w:val="007F179C"/>
    <w:rsid w:val="007F26D0"/>
    <w:rsid w:val="007F2BDA"/>
    <w:rsid w:val="007F2CA0"/>
    <w:rsid w:val="007F3323"/>
    <w:rsid w:val="007F3434"/>
    <w:rsid w:val="007F43E6"/>
    <w:rsid w:val="007F5F7C"/>
    <w:rsid w:val="007F6A46"/>
    <w:rsid w:val="00800767"/>
    <w:rsid w:val="00800A14"/>
    <w:rsid w:val="00800D10"/>
    <w:rsid w:val="0080254C"/>
    <w:rsid w:val="0080276D"/>
    <w:rsid w:val="008029CF"/>
    <w:rsid w:val="008029D3"/>
    <w:rsid w:val="008044A9"/>
    <w:rsid w:val="0080529E"/>
    <w:rsid w:val="00805E72"/>
    <w:rsid w:val="00806279"/>
    <w:rsid w:val="00806416"/>
    <w:rsid w:val="008065CA"/>
    <w:rsid w:val="00806C20"/>
    <w:rsid w:val="00807FA3"/>
    <w:rsid w:val="008122C4"/>
    <w:rsid w:val="008128BB"/>
    <w:rsid w:val="00813724"/>
    <w:rsid w:val="00813A09"/>
    <w:rsid w:val="00816483"/>
    <w:rsid w:val="008168AD"/>
    <w:rsid w:val="0081786F"/>
    <w:rsid w:val="00817B31"/>
    <w:rsid w:val="00817CC2"/>
    <w:rsid w:val="00821773"/>
    <w:rsid w:val="00824DDD"/>
    <w:rsid w:val="00825406"/>
    <w:rsid w:val="0082636C"/>
    <w:rsid w:val="0082775A"/>
    <w:rsid w:val="008278ED"/>
    <w:rsid w:val="00827A5A"/>
    <w:rsid w:val="00827F02"/>
    <w:rsid w:val="00830823"/>
    <w:rsid w:val="00830846"/>
    <w:rsid w:val="008309EF"/>
    <w:rsid w:val="008323A8"/>
    <w:rsid w:val="00832F64"/>
    <w:rsid w:val="00833EA5"/>
    <w:rsid w:val="00834A6F"/>
    <w:rsid w:val="00835726"/>
    <w:rsid w:val="00835AFE"/>
    <w:rsid w:val="008368C5"/>
    <w:rsid w:val="00837424"/>
    <w:rsid w:val="008375EF"/>
    <w:rsid w:val="00840785"/>
    <w:rsid w:val="00840D8E"/>
    <w:rsid w:val="0084195F"/>
    <w:rsid w:val="00841CDC"/>
    <w:rsid w:val="00841F7C"/>
    <w:rsid w:val="0084225B"/>
    <w:rsid w:val="00842343"/>
    <w:rsid w:val="00842E45"/>
    <w:rsid w:val="008439A8"/>
    <w:rsid w:val="00843B8F"/>
    <w:rsid w:val="0084484F"/>
    <w:rsid w:val="00844DE3"/>
    <w:rsid w:val="00845A41"/>
    <w:rsid w:val="00845E02"/>
    <w:rsid w:val="00845EC8"/>
    <w:rsid w:val="008460C2"/>
    <w:rsid w:val="00846405"/>
    <w:rsid w:val="0084661C"/>
    <w:rsid w:val="00846BF7"/>
    <w:rsid w:val="0084750E"/>
    <w:rsid w:val="00847857"/>
    <w:rsid w:val="00850089"/>
    <w:rsid w:val="00851353"/>
    <w:rsid w:val="00852F80"/>
    <w:rsid w:val="00853A78"/>
    <w:rsid w:val="00853C7C"/>
    <w:rsid w:val="00853FEE"/>
    <w:rsid w:val="0085439A"/>
    <w:rsid w:val="008544DB"/>
    <w:rsid w:val="00854A02"/>
    <w:rsid w:val="00855927"/>
    <w:rsid w:val="00855B2A"/>
    <w:rsid w:val="00856D59"/>
    <w:rsid w:val="00857164"/>
    <w:rsid w:val="008579B7"/>
    <w:rsid w:val="00857A26"/>
    <w:rsid w:val="0086039D"/>
    <w:rsid w:val="00860D18"/>
    <w:rsid w:val="00860EDE"/>
    <w:rsid w:val="00861100"/>
    <w:rsid w:val="00861D3B"/>
    <w:rsid w:val="00861FC1"/>
    <w:rsid w:val="00862C4E"/>
    <w:rsid w:val="00864962"/>
    <w:rsid w:val="008651DD"/>
    <w:rsid w:val="00865C04"/>
    <w:rsid w:val="00873589"/>
    <w:rsid w:val="00873611"/>
    <w:rsid w:val="00873ACA"/>
    <w:rsid w:val="00874E45"/>
    <w:rsid w:val="0087500A"/>
    <w:rsid w:val="00875123"/>
    <w:rsid w:val="00876610"/>
    <w:rsid w:val="00876DB6"/>
    <w:rsid w:val="008772D8"/>
    <w:rsid w:val="00877310"/>
    <w:rsid w:val="00877735"/>
    <w:rsid w:val="00877CD2"/>
    <w:rsid w:val="00880D82"/>
    <w:rsid w:val="008811D0"/>
    <w:rsid w:val="00881C1E"/>
    <w:rsid w:val="0088283F"/>
    <w:rsid w:val="00882BDD"/>
    <w:rsid w:val="0088315D"/>
    <w:rsid w:val="00883543"/>
    <w:rsid w:val="0088365C"/>
    <w:rsid w:val="00884F3C"/>
    <w:rsid w:val="00885C2D"/>
    <w:rsid w:val="00885EA7"/>
    <w:rsid w:val="0088667F"/>
    <w:rsid w:val="008900C1"/>
    <w:rsid w:val="00890986"/>
    <w:rsid w:val="00890E96"/>
    <w:rsid w:val="00891A46"/>
    <w:rsid w:val="008934E9"/>
    <w:rsid w:val="00893899"/>
    <w:rsid w:val="00893C2F"/>
    <w:rsid w:val="00895584"/>
    <w:rsid w:val="008A0FB4"/>
    <w:rsid w:val="008A122E"/>
    <w:rsid w:val="008A1BEC"/>
    <w:rsid w:val="008A1F18"/>
    <w:rsid w:val="008A1F6A"/>
    <w:rsid w:val="008A2456"/>
    <w:rsid w:val="008A2E87"/>
    <w:rsid w:val="008A3244"/>
    <w:rsid w:val="008A35F2"/>
    <w:rsid w:val="008A41DC"/>
    <w:rsid w:val="008A6FF7"/>
    <w:rsid w:val="008B1EE3"/>
    <w:rsid w:val="008B2332"/>
    <w:rsid w:val="008B2366"/>
    <w:rsid w:val="008B2867"/>
    <w:rsid w:val="008B2F1A"/>
    <w:rsid w:val="008B359D"/>
    <w:rsid w:val="008B369D"/>
    <w:rsid w:val="008B3BEA"/>
    <w:rsid w:val="008B3D19"/>
    <w:rsid w:val="008B3EA8"/>
    <w:rsid w:val="008B5B1A"/>
    <w:rsid w:val="008B7E24"/>
    <w:rsid w:val="008C0487"/>
    <w:rsid w:val="008C06F8"/>
    <w:rsid w:val="008C1862"/>
    <w:rsid w:val="008C1BD3"/>
    <w:rsid w:val="008C1E78"/>
    <w:rsid w:val="008C2A51"/>
    <w:rsid w:val="008C30D7"/>
    <w:rsid w:val="008C35C3"/>
    <w:rsid w:val="008C4987"/>
    <w:rsid w:val="008C6294"/>
    <w:rsid w:val="008C7995"/>
    <w:rsid w:val="008C7A50"/>
    <w:rsid w:val="008C7D89"/>
    <w:rsid w:val="008D187A"/>
    <w:rsid w:val="008D2331"/>
    <w:rsid w:val="008D27D4"/>
    <w:rsid w:val="008D3B47"/>
    <w:rsid w:val="008D53B4"/>
    <w:rsid w:val="008D65C6"/>
    <w:rsid w:val="008D69A9"/>
    <w:rsid w:val="008D6B00"/>
    <w:rsid w:val="008D78D2"/>
    <w:rsid w:val="008D7DD5"/>
    <w:rsid w:val="008E0ED8"/>
    <w:rsid w:val="008E13E8"/>
    <w:rsid w:val="008E174F"/>
    <w:rsid w:val="008E1EAF"/>
    <w:rsid w:val="008E326E"/>
    <w:rsid w:val="008E38B4"/>
    <w:rsid w:val="008E3C7A"/>
    <w:rsid w:val="008E44D0"/>
    <w:rsid w:val="008E4AF5"/>
    <w:rsid w:val="008E51F2"/>
    <w:rsid w:val="008E5417"/>
    <w:rsid w:val="008E5487"/>
    <w:rsid w:val="008E567D"/>
    <w:rsid w:val="008E613D"/>
    <w:rsid w:val="008E67D4"/>
    <w:rsid w:val="008E6908"/>
    <w:rsid w:val="008E6CB0"/>
    <w:rsid w:val="008E755C"/>
    <w:rsid w:val="008F03DF"/>
    <w:rsid w:val="008F055C"/>
    <w:rsid w:val="008F0E92"/>
    <w:rsid w:val="008F1199"/>
    <w:rsid w:val="008F1537"/>
    <w:rsid w:val="008F19F8"/>
    <w:rsid w:val="008F1C11"/>
    <w:rsid w:val="008F1E76"/>
    <w:rsid w:val="008F2439"/>
    <w:rsid w:val="008F24E5"/>
    <w:rsid w:val="008F305A"/>
    <w:rsid w:val="008F3773"/>
    <w:rsid w:val="008F4703"/>
    <w:rsid w:val="008F5478"/>
    <w:rsid w:val="008F7BD6"/>
    <w:rsid w:val="008F7E02"/>
    <w:rsid w:val="009002EB"/>
    <w:rsid w:val="0090082F"/>
    <w:rsid w:val="00901A7E"/>
    <w:rsid w:val="009025FE"/>
    <w:rsid w:val="00902765"/>
    <w:rsid w:val="009027A9"/>
    <w:rsid w:val="009037B3"/>
    <w:rsid w:val="009048D9"/>
    <w:rsid w:val="00905C48"/>
    <w:rsid w:val="00906C66"/>
    <w:rsid w:val="00906FFA"/>
    <w:rsid w:val="009073A9"/>
    <w:rsid w:val="00907636"/>
    <w:rsid w:val="00907D2E"/>
    <w:rsid w:val="009108CF"/>
    <w:rsid w:val="0091150E"/>
    <w:rsid w:val="00912061"/>
    <w:rsid w:val="00913A80"/>
    <w:rsid w:val="00914263"/>
    <w:rsid w:val="00914815"/>
    <w:rsid w:val="00916538"/>
    <w:rsid w:val="00916688"/>
    <w:rsid w:val="00917DBD"/>
    <w:rsid w:val="00920414"/>
    <w:rsid w:val="00920FC1"/>
    <w:rsid w:val="00921095"/>
    <w:rsid w:val="00921199"/>
    <w:rsid w:val="00921BD3"/>
    <w:rsid w:val="0092428F"/>
    <w:rsid w:val="00925EC3"/>
    <w:rsid w:val="00926B71"/>
    <w:rsid w:val="00927788"/>
    <w:rsid w:val="00930EB0"/>
    <w:rsid w:val="00930EB5"/>
    <w:rsid w:val="00930FE5"/>
    <w:rsid w:val="009316BE"/>
    <w:rsid w:val="00931DB1"/>
    <w:rsid w:val="00931F90"/>
    <w:rsid w:val="009323D0"/>
    <w:rsid w:val="009326D2"/>
    <w:rsid w:val="00932F19"/>
    <w:rsid w:val="00935518"/>
    <w:rsid w:val="00935F26"/>
    <w:rsid w:val="00936CA0"/>
    <w:rsid w:val="00937681"/>
    <w:rsid w:val="00937ADB"/>
    <w:rsid w:val="0094086F"/>
    <w:rsid w:val="009409DA"/>
    <w:rsid w:val="00941382"/>
    <w:rsid w:val="00942861"/>
    <w:rsid w:val="009431F5"/>
    <w:rsid w:val="0094379A"/>
    <w:rsid w:val="00943F8E"/>
    <w:rsid w:val="0094407E"/>
    <w:rsid w:val="009451B7"/>
    <w:rsid w:val="009451F2"/>
    <w:rsid w:val="00945815"/>
    <w:rsid w:val="00945FEA"/>
    <w:rsid w:val="00946DE9"/>
    <w:rsid w:val="00947516"/>
    <w:rsid w:val="009475E4"/>
    <w:rsid w:val="0094773A"/>
    <w:rsid w:val="00947856"/>
    <w:rsid w:val="009478D5"/>
    <w:rsid w:val="009479B0"/>
    <w:rsid w:val="0095090A"/>
    <w:rsid w:val="00951138"/>
    <w:rsid w:val="00952C8A"/>
    <w:rsid w:val="00954ED2"/>
    <w:rsid w:val="00955173"/>
    <w:rsid w:val="00955E9B"/>
    <w:rsid w:val="00956B6B"/>
    <w:rsid w:val="009570C8"/>
    <w:rsid w:val="009572BF"/>
    <w:rsid w:val="0096033D"/>
    <w:rsid w:val="00960E68"/>
    <w:rsid w:val="009623BB"/>
    <w:rsid w:val="00962E35"/>
    <w:rsid w:val="00964BDF"/>
    <w:rsid w:val="00967CF8"/>
    <w:rsid w:val="0096AF72"/>
    <w:rsid w:val="009708F4"/>
    <w:rsid w:val="0097165B"/>
    <w:rsid w:val="00971989"/>
    <w:rsid w:val="00973F82"/>
    <w:rsid w:val="00974392"/>
    <w:rsid w:val="00975397"/>
    <w:rsid w:val="0097573B"/>
    <w:rsid w:val="00976439"/>
    <w:rsid w:val="0097770D"/>
    <w:rsid w:val="00980C58"/>
    <w:rsid w:val="00980F2A"/>
    <w:rsid w:val="009815BA"/>
    <w:rsid w:val="009821D0"/>
    <w:rsid w:val="00982B90"/>
    <w:rsid w:val="009842FC"/>
    <w:rsid w:val="00984EA8"/>
    <w:rsid w:val="009868BE"/>
    <w:rsid w:val="009903C7"/>
    <w:rsid w:val="00990D8D"/>
    <w:rsid w:val="00991BEC"/>
    <w:rsid w:val="00994428"/>
    <w:rsid w:val="009945EA"/>
    <w:rsid w:val="00995050"/>
    <w:rsid w:val="009950FC"/>
    <w:rsid w:val="009959B6"/>
    <w:rsid w:val="00996D8C"/>
    <w:rsid w:val="0099782F"/>
    <w:rsid w:val="009A1281"/>
    <w:rsid w:val="009A14EC"/>
    <w:rsid w:val="009A1A31"/>
    <w:rsid w:val="009A1F16"/>
    <w:rsid w:val="009A2934"/>
    <w:rsid w:val="009A2E81"/>
    <w:rsid w:val="009A4048"/>
    <w:rsid w:val="009A451F"/>
    <w:rsid w:val="009A4883"/>
    <w:rsid w:val="009A5949"/>
    <w:rsid w:val="009A70F2"/>
    <w:rsid w:val="009B0C32"/>
    <w:rsid w:val="009B1087"/>
    <w:rsid w:val="009B1893"/>
    <w:rsid w:val="009B2712"/>
    <w:rsid w:val="009B2A6E"/>
    <w:rsid w:val="009B3ABA"/>
    <w:rsid w:val="009B49D2"/>
    <w:rsid w:val="009B4B1F"/>
    <w:rsid w:val="009B4EB9"/>
    <w:rsid w:val="009B54E7"/>
    <w:rsid w:val="009B5D5F"/>
    <w:rsid w:val="009B6137"/>
    <w:rsid w:val="009B6E4A"/>
    <w:rsid w:val="009B700A"/>
    <w:rsid w:val="009C022A"/>
    <w:rsid w:val="009C0496"/>
    <w:rsid w:val="009C0CD4"/>
    <w:rsid w:val="009C14A7"/>
    <w:rsid w:val="009C2365"/>
    <w:rsid w:val="009C25FC"/>
    <w:rsid w:val="009C2D1A"/>
    <w:rsid w:val="009C3245"/>
    <w:rsid w:val="009C3278"/>
    <w:rsid w:val="009C361B"/>
    <w:rsid w:val="009C4518"/>
    <w:rsid w:val="009C57AE"/>
    <w:rsid w:val="009C6190"/>
    <w:rsid w:val="009C6DF0"/>
    <w:rsid w:val="009C70BB"/>
    <w:rsid w:val="009C7576"/>
    <w:rsid w:val="009C789A"/>
    <w:rsid w:val="009D063A"/>
    <w:rsid w:val="009D0809"/>
    <w:rsid w:val="009D3E10"/>
    <w:rsid w:val="009D3F80"/>
    <w:rsid w:val="009D4003"/>
    <w:rsid w:val="009D52E4"/>
    <w:rsid w:val="009D5332"/>
    <w:rsid w:val="009D5563"/>
    <w:rsid w:val="009D5F36"/>
    <w:rsid w:val="009D6420"/>
    <w:rsid w:val="009D6897"/>
    <w:rsid w:val="009D763D"/>
    <w:rsid w:val="009D7FCC"/>
    <w:rsid w:val="009E088F"/>
    <w:rsid w:val="009E1B3F"/>
    <w:rsid w:val="009E2BF4"/>
    <w:rsid w:val="009E2DA0"/>
    <w:rsid w:val="009E3675"/>
    <w:rsid w:val="009E3EA6"/>
    <w:rsid w:val="009E40A1"/>
    <w:rsid w:val="009E40FB"/>
    <w:rsid w:val="009E4D45"/>
    <w:rsid w:val="009E4DF2"/>
    <w:rsid w:val="009E55C0"/>
    <w:rsid w:val="009E5A05"/>
    <w:rsid w:val="009E5B0C"/>
    <w:rsid w:val="009E5D9F"/>
    <w:rsid w:val="009E63DB"/>
    <w:rsid w:val="009E6644"/>
    <w:rsid w:val="009E6E8A"/>
    <w:rsid w:val="009E714C"/>
    <w:rsid w:val="009F0F6D"/>
    <w:rsid w:val="009F2359"/>
    <w:rsid w:val="009F237C"/>
    <w:rsid w:val="009F24B0"/>
    <w:rsid w:val="009F38E6"/>
    <w:rsid w:val="009F4AAD"/>
    <w:rsid w:val="009F4E10"/>
    <w:rsid w:val="009F511C"/>
    <w:rsid w:val="009F53C8"/>
    <w:rsid w:val="009F6913"/>
    <w:rsid w:val="009F7412"/>
    <w:rsid w:val="009F7966"/>
    <w:rsid w:val="00A00639"/>
    <w:rsid w:val="00A008B4"/>
    <w:rsid w:val="00A01FBA"/>
    <w:rsid w:val="00A02C1F"/>
    <w:rsid w:val="00A02CBE"/>
    <w:rsid w:val="00A038FF"/>
    <w:rsid w:val="00A04405"/>
    <w:rsid w:val="00A053A1"/>
    <w:rsid w:val="00A05E63"/>
    <w:rsid w:val="00A06815"/>
    <w:rsid w:val="00A07BA6"/>
    <w:rsid w:val="00A10393"/>
    <w:rsid w:val="00A11137"/>
    <w:rsid w:val="00A11440"/>
    <w:rsid w:val="00A12EC7"/>
    <w:rsid w:val="00A1376C"/>
    <w:rsid w:val="00A139AD"/>
    <w:rsid w:val="00A1406D"/>
    <w:rsid w:val="00A1441F"/>
    <w:rsid w:val="00A146A1"/>
    <w:rsid w:val="00A148F6"/>
    <w:rsid w:val="00A14E7D"/>
    <w:rsid w:val="00A14F6F"/>
    <w:rsid w:val="00A16C9A"/>
    <w:rsid w:val="00A17954"/>
    <w:rsid w:val="00A20BAB"/>
    <w:rsid w:val="00A22A10"/>
    <w:rsid w:val="00A273F6"/>
    <w:rsid w:val="00A278CD"/>
    <w:rsid w:val="00A30E95"/>
    <w:rsid w:val="00A31E51"/>
    <w:rsid w:val="00A324FD"/>
    <w:rsid w:val="00A3372B"/>
    <w:rsid w:val="00A34348"/>
    <w:rsid w:val="00A3467A"/>
    <w:rsid w:val="00A35D5B"/>
    <w:rsid w:val="00A35D74"/>
    <w:rsid w:val="00A36337"/>
    <w:rsid w:val="00A36DC7"/>
    <w:rsid w:val="00A37FAB"/>
    <w:rsid w:val="00A4070C"/>
    <w:rsid w:val="00A40F40"/>
    <w:rsid w:val="00A410CA"/>
    <w:rsid w:val="00A41700"/>
    <w:rsid w:val="00A417CC"/>
    <w:rsid w:val="00A43512"/>
    <w:rsid w:val="00A43D20"/>
    <w:rsid w:val="00A44492"/>
    <w:rsid w:val="00A44E76"/>
    <w:rsid w:val="00A46582"/>
    <w:rsid w:val="00A46777"/>
    <w:rsid w:val="00A46785"/>
    <w:rsid w:val="00A4680A"/>
    <w:rsid w:val="00A46E6E"/>
    <w:rsid w:val="00A4751D"/>
    <w:rsid w:val="00A47DDB"/>
    <w:rsid w:val="00A5296B"/>
    <w:rsid w:val="00A5329B"/>
    <w:rsid w:val="00A53367"/>
    <w:rsid w:val="00A56361"/>
    <w:rsid w:val="00A564D6"/>
    <w:rsid w:val="00A56AF2"/>
    <w:rsid w:val="00A575C0"/>
    <w:rsid w:val="00A575F1"/>
    <w:rsid w:val="00A576FF"/>
    <w:rsid w:val="00A60B53"/>
    <w:rsid w:val="00A60F02"/>
    <w:rsid w:val="00A61159"/>
    <w:rsid w:val="00A613D7"/>
    <w:rsid w:val="00A615E5"/>
    <w:rsid w:val="00A61A9C"/>
    <w:rsid w:val="00A61D64"/>
    <w:rsid w:val="00A6226A"/>
    <w:rsid w:val="00A6290F"/>
    <w:rsid w:val="00A62E51"/>
    <w:rsid w:val="00A65254"/>
    <w:rsid w:val="00A657B4"/>
    <w:rsid w:val="00A65C59"/>
    <w:rsid w:val="00A6673F"/>
    <w:rsid w:val="00A66864"/>
    <w:rsid w:val="00A66DE9"/>
    <w:rsid w:val="00A6783E"/>
    <w:rsid w:val="00A67B19"/>
    <w:rsid w:val="00A74E68"/>
    <w:rsid w:val="00A757AE"/>
    <w:rsid w:val="00A7695A"/>
    <w:rsid w:val="00A76B48"/>
    <w:rsid w:val="00A775D9"/>
    <w:rsid w:val="00A7C70E"/>
    <w:rsid w:val="00A812B7"/>
    <w:rsid w:val="00A81572"/>
    <w:rsid w:val="00A81720"/>
    <w:rsid w:val="00A81888"/>
    <w:rsid w:val="00A81C24"/>
    <w:rsid w:val="00A8221D"/>
    <w:rsid w:val="00A82418"/>
    <w:rsid w:val="00A8242D"/>
    <w:rsid w:val="00A83619"/>
    <w:rsid w:val="00A85E5F"/>
    <w:rsid w:val="00A8657D"/>
    <w:rsid w:val="00A870C4"/>
    <w:rsid w:val="00A8740D"/>
    <w:rsid w:val="00A87852"/>
    <w:rsid w:val="00A90144"/>
    <w:rsid w:val="00A92EF5"/>
    <w:rsid w:val="00A93C6B"/>
    <w:rsid w:val="00A93FC1"/>
    <w:rsid w:val="00A9448D"/>
    <w:rsid w:val="00A94AD9"/>
    <w:rsid w:val="00A9536B"/>
    <w:rsid w:val="00A9542E"/>
    <w:rsid w:val="00A95BD5"/>
    <w:rsid w:val="00A95D27"/>
    <w:rsid w:val="00A96224"/>
    <w:rsid w:val="00A9667B"/>
    <w:rsid w:val="00A96917"/>
    <w:rsid w:val="00A97A15"/>
    <w:rsid w:val="00AA05FC"/>
    <w:rsid w:val="00AA0BE0"/>
    <w:rsid w:val="00AA29F1"/>
    <w:rsid w:val="00AA4E39"/>
    <w:rsid w:val="00AA586F"/>
    <w:rsid w:val="00AA657B"/>
    <w:rsid w:val="00AA6601"/>
    <w:rsid w:val="00AB04F7"/>
    <w:rsid w:val="00AB0D29"/>
    <w:rsid w:val="00AB20B9"/>
    <w:rsid w:val="00AB2260"/>
    <w:rsid w:val="00AB251E"/>
    <w:rsid w:val="00AB32F3"/>
    <w:rsid w:val="00AB52F5"/>
    <w:rsid w:val="00AB587E"/>
    <w:rsid w:val="00AB5ECE"/>
    <w:rsid w:val="00AB6620"/>
    <w:rsid w:val="00AB736A"/>
    <w:rsid w:val="00AB7692"/>
    <w:rsid w:val="00AC0AC5"/>
    <w:rsid w:val="00AC1965"/>
    <w:rsid w:val="00AC1F15"/>
    <w:rsid w:val="00AC21A0"/>
    <w:rsid w:val="00AC2297"/>
    <w:rsid w:val="00AC2931"/>
    <w:rsid w:val="00AC2A6A"/>
    <w:rsid w:val="00AC365C"/>
    <w:rsid w:val="00AC3DA1"/>
    <w:rsid w:val="00AC3EF2"/>
    <w:rsid w:val="00AC4827"/>
    <w:rsid w:val="00AC4EC8"/>
    <w:rsid w:val="00AC5F56"/>
    <w:rsid w:val="00AC6ED0"/>
    <w:rsid w:val="00AC747C"/>
    <w:rsid w:val="00AC78EF"/>
    <w:rsid w:val="00AC7CF2"/>
    <w:rsid w:val="00AC7F34"/>
    <w:rsid w:val="00AD109D"/>
    <w:rsid w:val="00AD2F87"/>
    <w:rsid w:val="00AD392C"/>
    <w:rsid w:val="00AD3E3E"/>
    <w:rsid w:val="00AD4CF1"/>
    <w:rsid w:val="00AD553D"/>
    <w:rsid w:val="00AD5A61"/>
    <w:rsid w:val="00AD6896"/>
    <w:rsid w:val="00AE0520"/>
    <w:rsid w:val="00AE06C4"/>
    <w:rsid w:val="00AE1A5F"/>
    <w:rsid w:val="00AE2EC7"/>
    <w:rsid w:val="00AE37D6"/>
    <w:rsid w:val="00AE3BEC"/>
    <w:rsid w:val="00AE46F6"/>
    <w:rsid w:val="00AE5135"/>
    <w:rsid w:val="00AE52E7"/>
    <w:rsid w:val="00AE5B2F"/>
    <w:rsid w:val="00AE5EE9"/>
    <w:rsid w:val="00AE63A9"/>
    <w:rsid w:val="00AE6755"/>
    <w:rsid w:val="00AE6BB1"/>
    <w:rsid w:val="00AE7115"/>
    <w:rsid w:val="00AF0DF9"/>
    <w:rsid w:val="00AF27AF"/>
    <w:rsid w:val="00AF32F8"/>
    <w:rsid w:val="00AF3331"/>
    <w:rsid w:val="00AF3627"/>
    <w:rsid w:val="00AF36CB"/>
    <w:rsid w:val="00AF3A3D"/>
    <w:rsid w:val="00AF42FB"/>
    <w:rsid w:val="00AF4E15"/>
    <w:rsid w:val="00AF54C7"/>
    <w:rsid w:val="00AF5FDD"/>
    <w:rsid w:val="00B00082"/>
    <w:rsid w:val="00B0127D"/>
    <w:rsid w:val="00B02177"/>
    <w:rsid w:val="00B02204"/>
    <w:rsid w:val="00B0244E"/>
    <w:rsid w:val="00B024E4"/>
    <w:rsid w:val="00B02835"/>
    <w:rsid w:val="00B03DB8"/>
    <w:rsid w:val="00B03F2D"/>
    <w:rsid w:val="00B044C7"/>
    <w:rsid w:val="00B05CEF"/>
    <w:rsid w:val="00B05FC9"/>
    <w:rsid w:val="00B0602A"/>
    <w:rsid w:val="00B0615F"/>
    <w:rsid w:val="00B06955"/>
    <w:rsid w:val="00B06DD7"/>
    <w:rsid w:val="00B076F6"/>
    <w:rsid w:val="00B07DE2"/>
    <w:rsid w:val="00B1191A"/>
    <w:rsid w:val="00B11EF5"/>
    <w:rsid w:val="00B1223B"/>
    <w:rsid w:val="00B12569"/>
    <w:rsid w:val="00B12FD2"/>
    <w:rsid w:val="00B13897"/>
    <w:rsid w:val="00B139C5"/>
    <w:rsid w:val="00B13C8D"/>
    <w:rsid w:val="00B1455E"/>
    <w:rsid w:val="00B158B9"/>
    <w:rsid w:val="00B15C6B"/>
    <w:rsid w:val="00B16408"/>
    <w:rsid w:val="00B16748"/>
    <w:rsid w:val="00B16846"/>
    <w:rsid w:val="00B173FA"/>
    <w:rsid w:val="00B177A8"/>
    <w:rsid w:val="00B17AF8"/>
    <w:rsid w:val="00B20161"/>
    <w:rsid w:val="00B208A4"/>
    <w:rsid w:val="00B208AB"/>
    <w:rsid w:val="00B2099D"/>
    <w:rsid w:val="00B21AEC"/>
    <w:rsid w:val="00B223FB"/>
    <w:rsid w:val="00B23ADB"/>
    <w:rsid w:val="00B2415E"/>
    <w:rsid w:val="00B2440F"/>
    <w:rsid w:val="00B24639"/>
    <w:rsid w:val="00B24AF6"/>
    <w:rsid w:val="00B24DEB"/>
    <w:rsid w:val="00B25D12"/>
    <w:rsid w:val="00B25DAE"/>
    <w:rsid w:val="00B267C5"/>
    <w:rsid w:val="00B26EAF"/>
    <w:rsid w:val="00B270F5"/>
    <w:rsid w:val="00B2770C"/>
    <w:rsid w:val="00B2780D"/>
    <w:rsid w:val="00B305FA"/>
    <w:rsid w:val="00B30DAE"/>
    <w:rsid w:val="00B3103A"/>
    <w:rsid w:val="00B31656"/>
    <w:rsid w:val="00B3286B"/>
    <w:rsid w:val="00B32F57"/>
    <w:rsid w:val="00B33680"/>
    <w:rsid w:val="00B35C54"/>
    <w:rsid w:val="00B40484"/>
    <w:rsid w:val="00B41A63"/>
    <w:rsid w:val="00B41CD9"/>
    <w:rsid w:val="00B42037"/>
    <w:rsid w:val="00B42508"/>
    <w:rsid w:val="00B42BB9"/>
    <w:rsid w:val="00B43004"/>
    <w:rsid w:val="00B432F5"/>
    <w:rsid w:val="00B43D68"/>
    <w:rsid w:val="00B4474D"/>
    <w:rsid w:val="00B44A49"/>
    <w:rsid w:val="00B479FF"/>
    <w:rsid w:val="00B47E70"/>
    <w:rsid w:val="00B50771"/>
    <w:rsid w:val="00B50B18"/>
    <w:rsid w:val="00B52224"/>
    <w:rsid w:val="00B52E28"/>
    <w:rsid w:val="00B5326B"/>
    <w:rsid w:val="00B532D0"/>
    <w:rsid w:val="00B54A69"/>
    <w:rsid w:val="00B56081"/>
    <w:rsid w:val="00B56D26"/>
    <w:rsid w:val="00B56FAC"/>
    <w:rsid w:val="00B5710A"/>
    <w:rsid w:val="00B60360"/>
    <w:rsid w:val="00B61731"/>
    <w:rsid w:val="00B61AA6"/>
    <w:rsid w:val="00B61E2E"/>
    <w:rsid w:val="00B630CD"/>
    <w:rsid w:val="00B637B5"/>
    <w:rsid w:val="00B63A39"/>
    <w:rsid w:val="00B63C8A"/>
    <w:rsid w:val="00B63F1D"/>
    <w:rsid w:val="00B64A69"/>
    <w:rsid w:val="00B64AF3"/>
    <w:rsid w:val="00B64E78"/>
    <w:rsid w:val="00B6510E"/>
    <w:rsid w:val="00B67361"/>
    <w:rsid w:val="00B679F6"/>
    <w:rsid w:val="00B70165"/>
    <w:rsid w:val="00B7112B"/>
    <w:rsid w:val="00B7133E"/>
    <w:rsid w:val="00B71DCB"/>
    <w:rsid w:val="00B72E93"/>
    <w:rsid w:val="00B72EB6"/>
    <w:rsid w:val="00B73647"/>
    <w:rsid w:val="00B740CD"/>
    <w:rsid w:val="00B746D2"/>
    <w:rsid w:val="00B74DFB"/>
    <w:rsid w:val="00B74E45"/>
    <w:rsid w:val="00B74F76"/>
    <w:rsid w:val="00B75B5A"/>
    <w:rsid w:val="00B762AE"/>
    <w:rsid w:val="00B7717E"/>
    <w:rsid w:val="00B77DD0"/>
    <w:rsid w:val="00B801C1"/>
    <w:rsid w:val="00B81C28"/>
    <w:rsid w:val="00B81E30"/>
    <w:rsid w:val="00B83349"/>
    <w:rsid w:val="00B83F68"/>
    <w:rsid w:val="00B85870"/>
    <w:rsid w:val="00B85A8D"/>
    <w:rsid w:val="00B85E14"/>
    <w:rsid w:val="00B86E37"/>
    <w:rsid w:val="00B87B39"/>
    <w:rsid w:val="00B87F17"/>
    <w:rsid w:val="00B9073E"/>
    <w:rsid w:val="00B907F3"/>
    <w:rsid w:val="00B913AA"/>
    <w:rsid w:val="00B91967"/>
    <w:rsid w:val="00B91A87"/>
    <w:rsid w:val="00B95CA6"/>
    <w:rsid w:val="00B97908"/>
    <w:rsid w:val="00BA135B"/>
    <w:rsid w:val="00BA19B1"/>
    <w:rsid w:val="00BA19E0"/>
    <w:rsid w:val="00BA2985"/>
    <w:rsid w:val="00BA2EF8"/>
    <w:rsid w:val="00BA31AC"/>
    <w:rsid w:val="00BA348D"/>
    <w:rsid w:val="00BA75B5"/>
    <w:rsid w:val="00BB0909"/>
    <w:rsid w:val="00BB1C38"/>
    <w:rsid w:val="00BB3DEB"/>
    <w:rsid w:val="00BB4F18"/>
    <w:rsid w:val="00BB53B4"/>
    <w:rsid w:val="00BB5672"/>
    <w:rsid w:val="00BB59E7"/>
    <w:rsid w:val="00BB5B6F"/>
    <w:rsid w:val="00BB652C"/>
    <w:rsid w:val="00BB6C5E"/>
    <w:rsid w:val="00BB7132"/>
    <w:rsid w:val="00BC0310"/>
    <w:rsid w:val="00BC0A6D"/>
    <w:rsid w:val="00BC159A"/>
    <w:rsid w:val="00BC1644"/>
    <w:rsid w:val="00BC1704"/>
    <w:rsid w:val="00BC20B9"/>
    <w:rsid w:val="00BC23F3"/>
    <w:rsid w:val="00BC2E77"/>
    <w:rsid w:val="00BC37CC"/>
    <w:rsid w:val="00BC3A25"/>
    <w:rsid w:val="00BC3F82"/>
    <w:rsid w:val="00BC47DC"/>
    <w:rsid w:val="00BC516D"/>
    <w:rsid w:val="00BC5541"/>
    <w:rsid w:val="00BC68AB"/>
    <w:rsid w:val="00BC7681"/>
    <w:rsid w:val="00BC7A4F"/>
    <w:rsid w:val="00BD0103"/>
    <w:rsid w:val="00BD04A7"/>
    <w:rsid w:val="00BD050D"/>
    <w:rsid w:val="00BD1438"/>
    <w:rsid w:val="00BD3A03"/>
    <w:rsid w:val="00BD3AAF"/>
    <w:rsid w:val="00BD4167"/>
    <w:rsid w:val="00BD59E8"/>
    <w:rsid w:val="00BD5E51"/>
    <w:rsid w:val="00BD5F99"/>
    <w:rsid w:val="00BD6B6B"/>
    <w:rsid w:val="00BE1D9B"/>
    <w:rsid w:val="00BE355B"/>
    <w:rsid w:val="00BE45E3"/>
    <w:rsid w:val="00BE4CAC"/>
    <w:rsid w:val="00BE5649"/>
    <w:rsid w:val="00BE56B9"/>
    <w:rsid w:val="00BE5A1A"/>
    <w:rsid w:val="00BE609F"/>
    <w:rsid w:val="00BE6144"/>
    <w:rsid w:val="00BE65FE"/>
    <w:rsid w:val="00BE6BA6"/>
    <w:rsid w:val="00BE6BFA"/>
    <w:rsid w:val="00BE6D64"/>
    <w:rsid w:val="00BE74B9"/>
    <w:rsid w:val="00BF0131"/>
    <w:rsid w:val="00BF035B"/>
    <w:rsid w:val="00BF1389"/>
    <w:rsid w:val="00BF1A1C"/>
    <w:rsid w:val="00BF1D33"/>
    <w:rsid w:val="00BF201E"/>
    <w:rsid w:val="00BF218A"/>
    <w:rsid w:val="00BF2428"/>
    <w:rsid w:val="00BF325C"/>
    <w:rsid w:val="00BF34E8"/>
    <w:rsid w:val="00BF3557"/>
    <w:rsid w:val="00BF36A8"/>
    <w:rsid w:val="00BF3BED"/>
    <w:rsid w:val="00BF4A36"/>
    <w:rsid w:val="00BF55E6"/>
    <w:rsid w:val="00BF594A"/>
    <w:rsid w:val="00BF6756"/>
    <w:rsid w:val="00BF7114"/>
    <w:rsid w:val="00C00AEF"/>
    <w:rsid w:val="00C019E3"/>
    <w:rsid w:val="00C02D29"/>
    <w:rsid w:val="00C041F7"/>
    <w:rsid w:val="00C04D16"/>
    <w:rsid w:val="00C04F9A"/>
    <w:rsid w:val="00C05299"/>
    <w:rsid w:val="00C05381"/>
    <w:rsid w:val="00C0550A"/>
    <w:rsid w:val="00C058BB"/>
    <w:rsid w:val="00C064D8"/>
    <w:rsid w:val="00C07107"/>
    <w:rsid w:val="00C07489"/>
    <w:rsid w:val="00C07D43"/>
    <w:rsid w:val="00C1073D"/>
    <w:rsid w:val="00C10B59"/>
    <w:rsid w:val="00C11CDB"/>
    <w:rsid w:val="00C128D5"/>
    <w:rsid w:val="00C12C78"/>
    <w:rsid w:val="00C130BC"/>
    <w:rsid w:val="00C137FC"/>
    <w:rsid w:val="00C13BBE"/>
    <w:rsid w:val="00C13DED"/>
    <w:rsid w:val="00C159DB"/>
    <w:rsid w:val="00C16C2C"/>
    <w:rsid w:val="00C17F5B"/>
    <w:rsid w:val="00C20208"/>
    <w:rsid w:val="00C20C96"/>
    <w:rsid w:val="00C21500"/>
    <w:rsid w:val="00C21F3C"/>
    <w:rsid w:val="00C24135"/>
    <w:rsid w:val="00C25B16"/>
    <w:rsid w:val="00C25C11"/>
    <w:rsid w:val="00C26E83"/>
    <w:rsid w:val="00C2756B"/>
    <w:rsid w:val="00C2773C"/>
    <w:rsid w:val="00C30289"/>
    <w:rsid w:val="00C3050C"/>
    <w:rsid w:val="00C307B0"/>
    <w:rsid w:val="00C31BC7"/>
    <w:rsid w:val="00C330D7"/>
    <w:rsid w:val="00C333E8"/>
    <w:rsid w:val="00C345AE"/>
    <w:rsid w:val="00C348DC"/>
    <w:rsid w:val="00C34EE4"/>
    <w:rsid w:val="00C350BC"/>
    <w:rsid w:val="00C35A2F"/>
    <w:rsid w:val="00C35E91"/>
    <w:rsid w:val="00C36841"/>
    <w:rsid w:val="00C379E7"/>
    <w:rsid w:val="00C37D21"/>
    <w:rsid w:val="00C4025F"/>
    <w:rsid w:val="00C4086D"/>
    <w:rsid w:val="00C41239"/>
    <w:rsid w:val="00C42AA4"/>
    <w:rsid w:val="00C45463"/>
    <w:rsid w:val="00C4550B"/>
    <w:rsid w:val="00C455ED"/>
    <w:rsid w:val="00C4584F"/>
    <w:rsid w:val="00C459B1"/>
    <w:rsid w:val="00C514A3"/>
    <w:rsid w:val="00C52D1A"/>
    <w:rsid w:val="00C5323C"/>
    <w:rsid w:val="00C53773"/>
    <w:rsid w:val="00C54839"/>
    <w:rsid w:val="00C54998"/>
    <w:rsid w:val="00C5529E"/>
    <w:rsid w:val="00C554D2"/>
    <w:rsid w:val="00C55A8A"/>
    <w:rsid w:val="00C56545"/>
    <w:rsid w:val="00C568AB"/>
    <w:rsid w:val="00C5698F"/>
    <w:rsid w:val="00C56998"/>
    <w:rsid w:val="00C56C47"/>
    <w:rsid w:val="00C576B6"/>
    <w:rsid w:val="00C6090C"/>
    <w:rsid w:val="00C61EAE"/>
    <w:rsid w:val="00C62BB0"/>
    <w:rsid w:val="00C63841"/>
    <w:rsid w:val="00C6397E"/>
    <w:rsid w:val="00C64576"/>
    <w:rsid w:val="00C648F6"/>
    <w:rsid w:val="00C658AF"/>
    <w:rsid w:val="00C65DEF"/>
    <w:rsid w:val="00C66137"/>
    <w:rsid w:val="00C66256"/>
    <w:rsid w:val="00C66533"/>
    <w:rsid w:val="00C66E77"/>
    <w:rsid w:val="00C67FE1"/>
    <w:rsid w:val="00C70692"/>
    <w:rsid w:val="00C709BA"/>
    <w:rsid w:val="00C70B1B"/>
    <w:rsid w:val="00C7121A"/>
    <w:rsid w:val="00C71C75"/>
    <w:rsid w:val="00C72492"/>
    <w:rsid w:val="00C74348"/>
    <w:rsid w:val="00C74C7D"/>
    <w:rsid w:val="00C7574C"/>
    <w:rsid w:val="00C7589B"/>
    <w:rsid w:val="00C75FE3"/>
    <w:rsid w:val="00C772EA"/>
    <w:rsid w:val="00C77517"/>
    <w:rsid w:val="00C80393"/>
    <w:rsid w:val="00C80A52"/>
    <w:rsid w:val="00C815C5"/>
    <w:rsid w:val="00C81C4A"/>
    <w:rsid w:val="00C83322"/>
    <w:rsid w:val="00C83D43"/>
    <w:rsid w:val="00C8416D"/>
    <w:rsid w:val="00C84438"/>
    <w:rsid w:val="00C8560A"/>
    <w:rsid w:val="00C85C5D"/>
    <w:rsid w:val="00C85FCE"/>
    <w:rsid w:val="00C86107"/>
    <w:rsid w:val="00C86F05"/>
    <w:rsid w:val="00C90EC2"/>
    <w:rsid w:val="00C911E6"/>
    <w:rsid w:val="00C913CD"/>
    <w:rsid w:val="00C91714"/>
    <w:rsid w:val="00C92A25"/>
    <w:rsid w:val="00C946DA"/>
    <w:rsid w:val="00C96603"/>
    <w:rsid w:val="00C968B7"/>
    <w:rsid w:val="00C97953"/>
    <w:rsid w:val="00CA0258"/>
    <w:rsid w:val="00CA3812"/>
    <w:rsid w:val="00CA3A57"/>
    <w:rsid w:val="00CA4F5D"/>
    <w:rsid w:val="00CA588B"/>
    <w:rsid w:val="00CA5B64"/>
    <w:rsid w:val="00CA5C97"/>
    <w:rsid w:val="00CA606E"/>
    <w:rsid w:val="00CB004E"/>
    <w:rsid w:val="00CB05F3"/>
    <w:rsid w:val="00CB0E3A"/>
    <w:rsid w:val="00CB1ED0"/>
    <w:rsid w:val="00CB2556"/>
    <w:rsid w:val="00CB2935"/>
    <w:rsid w:val="00CB3031"/>
    <w:rsid w:val="00CB3BD0"/>
    <w:rsid w:val="00CB47E1"/>
    <w:rsid w:val="00CB5523"/>
    <w:rsid w:val="00CB5565"/>
    <w:rsid w:val="00CB5F15"/>
    <w:rsid w:val="00CB6955"/>
    <w:rsid w:val="00CB6DAB"/>
    <w:rsid w:val="00CB7371"/>
    <w:rsid w:val="00CB7DA9"/>
    <w:rsid w:val="00CC1261"/>
    <w:rsid w:val="00CC1FA1"/>
    <w:rsid w:val="00CC317A"/>
    <w:rsid w:val="00CC3407"/>
    <w:rsid w:val="00CC4F72"/>
    <w:rsid w:val="00CC5500"/>
    <w:rsid w:val="00CC5AC9"/>
    <w:rsid w:val="00CC607F"/>
    <w:rsid w:val="00CC63E1"/>
    <w:rsid w:val="00CC63FB"/>
    <w:rsid w:val="00CC7710"/>
    <w:rsid w:val="00CC7875"/>
    <w:rsid w:val="00CC7DA1"/>
    <w:rsid w:val="00CD1010"/>
    <w:rsid w:val="00CD14B4"/>
    <w:rsid w:val="00CD1C3E"/>
    <w:rsid w:val="00CD2943"/>
    <w:rsid w:val="00CD29D9"/>
    <w:rsid w:val="00CD2E89"/>
    <w:rsid w:val="00CD374C"/>
    <w:rsid w:val="00CD562F"/>
    <w:rsid w:val="00CD6FB3"/>
    <w:rsid w:val="00CE045A"/>
    <w:rsid w:val="00CE09A6"/>
    <w:rsid w:val="00CE2689"/>
    <w:rsid w:val="00CE2D57"/>
    <w:rsid w:val="00CE3829"/>
    <w:rsid w:val="00CE3D08"/>
    <w:rsid w:val="00CE469F"/>
    <w:rsid w:val="00CE47CB"/>
    <w:rsid w:val="00CE5A5D"/>
    <w:rsid w:val="00CE5FDF"/>
    <w:rsid w:val="00CE6114"/>
    <w:rsid w:val="00CE6DF5"/>
    <w:rsid w:val="00CE6E02"/>
    <w:rsid w:val="00CE75AA"/>
    <w:rsid w:val="00CE789C"/>
    <w:rsid w:val="00CF02B5"/>
    <w:rsid w:val="00CF07BD"/>
    <w:rsid w:val="00CF2A8F"/>
    <w:rsid w:val="00CF31F1"/>
    <w:rsid w:val="00CF4B37"/>
    <w:rsid w:val="00CF535B"/>
    <w:rsid w:val="00CF66CD"/>
    <w:rsid w:val="00CF6AB3"/>
    <w:rsid w:val="00CF6E3A"/>
    <w:rsid w:val="00CF6F8C"/>
    <w:rsid w:val="00CF7213"/>
    <w:rsid w:val="00D008A3"/>
    <w:rsid w:val="00D00DFE"/>
    <w:rsid w:val="00D019BB"/>
    <w:rsid w:val="00D0210D"/>
    <w:rsid w:val="00D02441"/>
    <w:rsid w:val="00D0339A"/>
    <w:rsid w:val="00D03EA5"/>
    <w:rsid w:val="00D04E25"/>
    <w:rsid w:val="00D0558B"/>
    <w:rsid w:val="00D05E42"/>
    <w:rsid w:val="00D069AC"/>
    <w:rsid w:val="00D06D9C"/>
    <w:rsid w:val="00D1060B"/>
    <w:rsid w:val="00D110E8"/>
    <w:rsid w:val="00D12344"/>
    <w:rsid w:val="00D126AA"/>
    <w:rsid w:val="00D12967"/>
    <w:rsid w:val="00D12C1C"/>
    <w:rsid w:val="00D12D28"/>
    <w:rsid w:val="00D1370D"/>
    <w:rsid w:val="00D142F8"/>
    <w:rsid w:val="00D14B91"/>
    <w:rsid w:val="00D155EF"/>
    <w:rsid w:val="00D157BA"/>
    <w:rsid w:val="00D159DF"/>
    <w:rsid w:val="00D163AC"/>
    <w:rsid w:val="00D17B85"/>
    <w:rsid w:val="00D17BEC"/>
    <w:rsid w:val="00D20C7F"/>
    <w:rsid w:val="00D22D9F"/>
    <w:rsid w:val="00D22FC0"/>
    <w:rsid w:val="00D24152"/>
    <w:rsid w:val="00D24F97"/>
    <w:rsid w:val="00D25076"/>
    <w:rsid w:val="00D25611"/>
    <w:rsid w:val="00D26828"/>
    <w:rsid w:val="00D26B09"/>
    <w:rsid w:val="00D27D62"/>
    <w:rsid w:val="00D27EA2"/>
    <w:rsid w:val="00D30562"/>
    <w:rsid w:val="00D30E93"/>
    <w:rsid w:val="00D31424"/>
    <w:rsid w:val="00D31F1E"/>
    <w:rsid w:val="00D3262F"/>
    <w:rsid w:val="00D34319"/>
    <w:rsid w:val="00D343BF"/>
    <w:rsid w:val="00D35E18"/>
    <w:rsid w:val="00D35EE8"/>
    <w:rsid w:val="00D36018"/>
    <w:rsid w:val="00D36A67"/>
    <w:rsid w:val="00D409F5"/>
    <w:rsid w:val="00D40F07"/>
    <w:rsid w:val="00D41985"/>
    <w:rsid w:val="00D41C9A"/>
    <w:rsid w:val="00D43377"/>
    <w:rsid w:val="00D44259"/>
    <w:rsid w:val="00D44537"/>
    <w:rsid w:val="00D447A1"/>
    <w:rsid w:val="00D462B4"/>
    <w:rsid w:val="00D46328"/>
    <w:rsid w:val="00D46848"/>
    <w:rsid w:val="00D47B7E"/>
    <w:rsid w:val="00D47CFC"/>
    <w:rsid w:val="00D47E87"/>
    <w:rsid w:val="00D50435"/>
    <w:rsid w:val="00D510AF"/>
    <w:rsid w:val="00D515EC"/>
    <w:rsid w:val="00D5176C"/>
    <w:rsid w:val="00D51B9C"/>
    <w:rsid w:val="00D5238C"/>
    <w:rsid w:val="00D526F0"/>
    <w:rsid w:val="00D52AA0"/>
    <w:rsid w:val="00D52C45"/>
    <w:rsid w:val="00D53EAC"/>
    <w:rsid w:val="00D54BAB"/>
    <w:rsid w:val="00D56AD8"/>
    <w:rsid w:val="00D56DC8"/>
    <w:rsid w:val="00D57A21"/>
    <w:rsid w:val="00D60333"/>
    <w:rsid w:val="00D609A5"/>
    <w:rsid w:val="00D60E21"/>
    <w:rsid w:val="00D6193E"/>
    <w:rsid w:val="00D61CD4"/>
    <w:rsid w:val="00D63196"/>
    <w:rsid w:val="00D64169"/>
    <w:rsid w:val="00D6499E"/>
    <w:rsid w:val="00D656BA"/>
    <w:rsid w:val="00D6623A"/>
    <w:rsid w:val="00D663B3"/>
    <w:rsid w:val="00D6664F"/>
    <w:rsid w:val="00D669CC"/>
    <w:rsid w:val="00D66CAD"/>
    <w:rsid w:val="00D66FA6"/>
    <w:rsid w:val="00D70E55"/>
    <w:rsid w:val="00D7171D"/>
    <w:rsid w:val="00D72131"/>
    <w:rsid w:val="00D73056"/>
    <w:rsid w:val="00D730FB"/>
    <w:rsid w:val="00D74189"/>
    <w:rsid w:val="00D75717"/>
    <w:rsid w:val="00D757CD"/>
    <w:rsid w:val="00D7587C"/>
    <w:rsid w:val="00D76171"/>
    <w:rsid w:val="00D767B2"/>
    <w:rsid w:val="00D77760"/>
    <w:rsid w:val="00D80BB0"/>
    <w:rsid w:val="00D81A96"/>
    <w:rsid w:val="00D81FA1"/>
    <w:rsid w:val="00D83DA1"/>
    <w:rsid w:val="00D848C5"/>
    <w:rsid w:val="00D8512B"/>
    <w:rsid w:val="00D87054"/>
    <w:rsid w:val="00D8781E"/>
    <w:rsid w:val="00D87D5C"/>
    <w:rsid w:val="00D9102D"/>
    <w:rsid w:val="00D91973"/>
    <w:rsid w:val="00D91F9F"/>
    <w:rsid w:val="00D92737"/>
    <w:rsid w:val="00D934A5"/>
    <w:rsid w:val="00D942AA"/>
    <w:rsid w:val="00D95B79"/>
    <w:rsid w:val="00D97171"/>
    <w:rsid w:val="00DA076F"/>
    <w:rsid w:val="00DA13BB"/>
    <w:rsid w:val="00DA2121"/>
    <w:rsid w:val="00DA26EC"/>
    <w:rsid w:val="00DA2B5E"/>
    <w:rsid w:val="00DA31B0"/>
    <w:rsid w:val="00DA3898"/>
    <w:rsid w:val="00DA4293"/>
    <w:rsid w:val="00DA4CCC"/>
    <w:rsid w:val="00DA5364"/>
    <w:rsid w:val="00DA53CA"/>
    <w:rsid w:val="00DA5B0A"/>
    <w:rsid w:val="00DA61D3"/>
    <w:rsid w:val="00DA6E65"/>
    <w:rsid w:val="00DA7EAF"/>
    <w:rsid w:val="00DB03E8"/>
    <w:rsid w:val="00DB1BBC"/>
    <w:rsid w:val="00DB2300"/>
    <w:rsid w:val="00DB2688"/>
    <w:rsid w:val="00DB31B1"/>
    <w:rsid w:val="00DB4671"/>
    <w:rsid w:val="00DB4C3E"/>
    <w:rsid w:val="00DB5150"/>
    <w:rsid w:val="00DB5A37"/>
    <w:rsid w:val="00DB5CC2"/>
    <w:rsid w:val="00DB5D72"/>
    <w:rsid w:val="00DB62D5"/>
    <w:rsid w:val="00DB6775"/>
    <w:rsid w:val="00DB6C44"/>
    <w:rsid w:val="00DB7603"/>
    <w:rsid w:val="00DB7894"/>
    <w:rsid w:val="00DC102B"/>
    <w:rsid w:val="00DC2C0D"/>
    <w:rsid w:val="00DC2FF2"/>
    <w:rsid w:val="00DC32CB"/>
    <w:rsid w:val="00DC50D0"/>
    <w:rsid w:val="00DC57C7"/>
    <w:rsid w:val="00DC5E64"/>
    <w:rsid w:val="00DC5EFC"/>
    <w:rsid w:val="00DC6451"/>
    <w:rsid w:val="00DC7091"/>
    <w:rsid w:val="00DD09C7"/>
    <w:rsid w:val="00DD0FC1"/>
    <w:rsid w:val="00DD1387"/>
    <w:rsid w:val="00DD147F"/>
    <w:rsid w:val="00DD159A"/>
    <w:rsid w:val="00DD33A5"/>
    <w:rsid w:val="00DD340C"/>
    <w:rsid w:val="00DD3D97"/>
    <w:rsid w:val="00DD3FFA"/>
    <w:rsid w:val="00DD4A98"/>
    <w:rsid w:val="00DD5462"/>
    <w:rsid w:val="00DD5527"/>
    <w:rsid w:val="00DD571A"/>
    <w:rsid w:val="00DD58CD"/>
    <w:rsid w:val="00DD6BDF"/>
    <w:rsid w:val="00DD7089"/>
    <w:rsid w:val="00DD734D"/>
    <w:rsid w:val="00DD75BA"/>
    <w:rsid w:val="00DD777A"/>
    <w:rsid w:val="00DE0A97"/>
    <w:rsid w:val="00DE1455"/>
    <w:rsid w:val="00DE198E"/>
    <w:rsid w:val="00DE1FE3"/>
    <w:rsid w:val="00DE235F"/>
    <w:rsid w:val="00DE25CF"/>
    <w:rsid w:val="00DE2811"/>
    <w:rsid w:val="00DE2DBC"/>
    <w:rsid w:val="00DE2E40"/>
    <w:rsid w:val="00DE3534"/>
    <w:rsid w:val="00DE3C5E"/>
    <w:rsid w:val="00DE51BD"/>
    <w:rsid w:val="00DE52D9"/>
    <w:rsid w:val="00DE60DE"/>
    <w:rsid w:val="00DE741B"/>
    <w:rsid w:val="00DE799A"/>
    <w:rsid w:val="00DF07D0"/>
    <w:rsid w:val="00DF1EB2"/>
    <w:rsid w:val="00DF234A"/>
    <w:rsid w:val="00DF2CCA"/>
    <w:rsid w:val="00DF2FDF"/>
    <w:rsid w:val="00DF360F"/>
    <w:rsid w:val="00DF36E9"/>
    <w:rsid w:val="00DF51F4"/>
    <w:rsid w:val="00DF58E5"/>
    <w:rsid w:val="00DF5C03"/>
    <w:rsid w:val="00DF5ED3"/>
    <w:rsid w:val="00DF629B"/>
    <w:rsid w:val="00DF734D"/>
    <w:rsid w:val="00DF7E32"/>
    <w:rsid w:val="00DF7F84"/>
    <w:rsid w:val="00E0059B"/>
    <w:rsid w:val="00E01DC3"/>
    <w:rsid w:val="00E048DD"/>
    <w:rsid w:val="00E0568B"/>
    <w:rsid w:val="00E059CD"/>
    <w:rsid w:val="00E06AA0"/>
    <w:rsid w:val="00E06E48"/>
    <w:rsid w:val="00E11E32"/>
    <w:rsid w:val="00E1200C"/>
    <w:rsid w:val="00E1361B"/>
    <w:rsid w:val="00E14118"/>
    <w:rsid w:val="00E14979"/>
    <w:rsid w:val="00E15223"/>
    <w:rsid w:val="00E15457"/>
    <w:rsid w:val="00E157A8"/>
    <w:rsid w:val="00E162C4"/>
    <w:rsid w:val="00E167A2"/>
    <w:rsid w:val="00E17223"/>
    <w:rsid w:val="00E206C8"/>
    <w:rsid w:val="00E2153A"/>
    <w:rsid w:val="00E21936"/>
    <w:rsid w:val="00E2206A"/>
    <w:rsid w:val="00E23A69"/>
    <w:rsid w:val="00E247DE"/>
    <w:rsid w:val="00E26329"/>
    <w:rsid w:val="00E2655C"/>
    <w:rsid w:val="00E27309"/>
    <w:rsid w:val="00E3008D"/>
    <w:rsid w:val="00E30594"/>
    <w:rsid w:val="00E307FE"/>
    <w:rsid w:val="00E31339"/>
    <w:rsid w:val="00E31F4C"/>
    <w:rsid w:val="00E322EE"/>
    <w:rsid w:val="00E3248A"/>
    <w:rsid w:val="00E32843"/>
    <w:rsid w:val="00E33F38"/>
    <w:rsid w:val="00E36770"/>
    <w:rsid w:val="00E36C23"/>
    <w:rsid w:val="00E40A50"/>
    <w:rsid w:val="00E40BE4"/>
    <w:rsid w:val="00E40D80"/>
    <w:rsid w:val="00E4175D"/>
    <w:rsid w:val="00E41794"/>
    <w:rsid w:val="00E41851"/>
    <w:rsid w:val="00E41FE4"/>
    <w:rsid w:val="00E42E01"/>
    <w:rsid w:val="00E441FD"/>
    <w:rsid w:val="00E4452A"/>
    <w:rsid w:val="00E45C70"/>
    <w:rsid w:val="00E45E02"/>
    <w:rsid w:val="00E471CC"/>
    <w:rsid w:val="00E47CDC"/>
    <w:rsid w:val="00E516FA"/>
    <w:rsid w:val="00E525B5"/>
    <w:rsid w:val="00E5276A"/>
    <w:rsid w:val="00E52D11"/>
    <w:rsid w:val="00E532C8"/>
    <w:rsid w:val="00E53917"/>
    <w:rsid w:val="00E54D05"/>
    <w:rsid w:val="00E569F6"/>
    <w:rsid w:val="00E57BBA"/>
    <w:rsid w:val="00E60975"/>
    <w:rsid w:val="00E617EC"/>
    <w:rsid w:val="00E62222"/>
    <w:rsid w:val="00E62554"/>
    <w:rsid w:val="00E62E44"/>
    <w:rsid w:val="00E63232"/>
    <w:rsid w:val="00E6464A"/>
    <w:rsid w:val="00E64A0D"/>
    <w:rsid w:val="00E64DF3"/>
    <w:rsid w:val="00E64E3A"/>
    <w:rsid w:val="00E650C2"/>
    <w:rsid w:val="00E65314"/>
    <w:rsid w:val="00E65D33"/>
    <w:rsid w:val="00E65E58"/>
    <w:rsid w:val="00E66CCF"/>
    <w:rsid w:val="00E675A8"/>
    <w:rsid w:val="00E70F56"/>
    <w:rsid w:val="00E71C21"/>
    <w:rsid w:val="00E71F57"/>
    <w:rsid w:val="00E7403B"/>
    <w:rsid w:val="00E74C89"/>
    <w:rsid w:val="00E7545E"/>
    <w:rsid w:val="00E757D2"/>
    <w:rsid w:val="00E76335"/>
    <w:rsid w:val="00E76474"/>
    <w:rsid w:val="00E76B4D"/>
    <w:rsid w:val="00E778B5"/>
    <w:rsid w:val="00E80595"/>
    <w:rsid w:val="00E80F38"/>
    <w:rsid w:val="00E812DE"/>
    <w:rsid w:val="00E817F5"/>
    <w:rsid w:val="00E81DE9"/>
    <w:rsid w:val="00E8274D"/>
    <w:rsid w:val="00E82F00"/>
    <w:rsid w:val="00E83A3C"/>
    <w:rsid w:val="00E855C9"/>
    <w:rsid w:val="00E85F4D"/>
    <w:rsid w:val="00E86E86"/>
    <w:rsid w:val="00E873B4"/>
    <w:rsid w:val="00E8DB36"/>
    <w:rsid w:val="00E90A21"/>
    <w:rsid w:val="00E90F8C"/>
    <w:rsid w:val="00E91105"/>
    <w:rsid w:val="00E91AEC"/>
    <w:rsid w:val="00E938B8"/>
    <w:rsid w:val="00E93C83"/>
    <w:rsid w:val="00E9458B"/>
    <w:rsid w:val="00E96137"/>
    <w:rsid w:val="00E96575"/>
    <w:rsid w:val="00E97F66"/>
    <w:rsid w:val="00EA1FC9"/>
    <w:rsid w:val="00EA3C21"/>
    <w:rsid w:val="00EA5DA6"/>
    <w:rsid w:val="00EA6736"/>
    <w:rsid w:val="00EA6B84"/>
    <w:rsid w:val="00EA6EBB"/>
    <w:rsid w:val="00EA78CE"/>
    <w:rsid w:val="00EA794B"/>
    <w:rsid w:val="00EA7BCE"/>
    <w:rsid w:val="00EA7F73"/>
    <w:rsid w:val="00EB01B1"/>
    <w:rsid w:val="00EB08E6"/>
    <w:rsid w:val="00EB0B9C"/>
    <w:rsid w:val="00EB0F26"/>
    <w:rsid w:val="00EB202E"/>
    <w:rsid w:val="00EB25A4"/>
    <w:rsid w:val="00EB2854"/>
    <w:rsid w:val="00EB4B28"/>
    <w:rsid w:val="00EB51CD"/>
    <w:rsid w:val="00EB54F9"/>
    <w:rsid w:val="00EB5FE5"/>
    <w:rsid w:val="00EB7E72"/>
    <w:rsid w:val="00EB7FB5"/>
    <w:rsid w:val="00EC0190"/>
    <w:rsid w:val="00EC01FF"/>
    <w:rsid w:val="00EC0C5D"/>
    <w:rsid w:val="00EC0F97"/>
    <w:rsid w:val="00EC100B"/>
    <w:rsid w:val="00EC1EFB"/>
    <w:rsid w:val="00EC53D1"/>
    <w:rsid w:val="00EC585B"/>
    <w:rsid w:val="00EC5B9E"/>
    <w:rsid w:val="00EC6686"/>
    <w:rsid w:val="00EC7FF0"/>
    <w:rsid w:val="00ED12A6"/>
    <w:rsid w:val="00ED29E7"/>
    <w:rsid w:val="00ED352A"/>
    <w:rsid w:val="00ED44D9"/>
    <w:rsid w:val="00ED45B0"/>
    <w:rsid w:val="00ED4DE0"/>
    <w:rsid w:val="00ED4E4E"/>
    <w:rsid w:val="00ED5387"/>
    <w:rsid w:val="00ED63A4"/>
    <w:rsid w:val="00ED6551"/>
    <w:rsid w:val="00ED76EE"/>
    <w:rsid w:val="00EE0471"/>
    <w:rsid w:val="00EE0528"/>
    <w:rsid w:val="00EE125E"/>
    <w:rsid w:val="00EE16D5"/>
    <w:rsid w:val="00EE1B24"/>
    <w:rsid w:val="00EE1B54"/>
    <w:rsid w:val="00EE1C8D"/>
    <w:rsid w:val="00EE2F77"/>
    <w:rsid w:val="00EE38A6"/>
    <w:rsid w:val="00EE442C"/>
    <w:rsid w:val="00EE46B2"/>
    <w:rsid w:val="00EE46B7"/>
    <w:rsid w:val="00EE4801"/>
    <w:rsid w:val="00EE49C5"/>
    <w:rsid w:val="00EE4DA1"/>
    <w:rsid w:val="00EE5262"/>
    <w:rsid w:val="00EE544D"/>
    <w:rsid w:val="00EE5AD2"/>
    <w:rsid w:val="00EE5F51"/>
    <w:rsid w:val="00EE6093"/>
    <w:rsid w:val="00EE7A4B"/>
    <w:rsid w:val="00EF0559"/>
    <w:rsid w:val="00EF0621"/>
    <w:rsid w:val="00EF08C3"/>
    <w:rsid w:val="00EF1F53"/>
    <w:rsid w:val="00EF3893"/>
    <w:rsid w:val="00EF3F63"/>
    <w:rsid w:val="00EF469D"/>
    <w:rsid w:val="00EF55D2"/>
    <w:rsid w:val="00EF5DF2"/>
    <w:rsid w:val="00EF62B7"/>
    <w:rsid w:val="00EF6518"/>
    <w:rsid w:val="00EF6608"/>
    <w:rsid w:val="00EF686E"/>
    <w:rsid w:val="00EF792B"/>
    <w:rsid w:val="00EF7AB4"/>
    <w:rsid w:val="00EF7C2C"/>
    <w:rsid w:val="00EF7ED5"/>
    <w:rsid w:val="00EF7FF2"/>
    <w:rsid w:val="00F01142"/>
    <w:rsid w:val="00F012C7"/>
    <w:rsid w:val="00F02122"/>
    <w:rsid w:val="00F022CF"/>
    <w:rsid w:val="00F0288F"/>
    <w:rsid w:val="00F02C1A"/>
    <w:rsid w:val="00F02E09"/>
    <w:rsid w:val="00F03BB9"/>
    <w:rsid w:val="00F03FAB"/>
    <w:rsid w:val="00F05AEF"/>
    <w:rsid w:val="00F06440"/>
    <w:rsid w:val="00F06E6F"/>
    <w:rsid w:val="00F07346"/>
    <w:rsid w:val="00F11203"/>
    <w:rsid w:val="00F11395"/>
    <w:rsid w:val="00F11F6B"/>
    <w:rsid w:val="00F1336A"/>
    <w:rsid w:val="00F1343E"/>
    <w:rsid w:val="00F14483"/>
    <w:rsid w:val="00F15790"/>
    <w:rsid w:val="00F15F2F"/>
    <w:rsid w:val="00F1673C"/>
    <w:rsid w:val="00F1730A"/>
    <w:rsid w:val="00F17850"/>
    <w:rsid w:val="00F17C6E"/>
    <w:rsid w:val="00F2061E"/>
    <w:rsid w:val="00F2331E"/>
    <w:rsid w:val="00F24E31"/>
    <w:rsid w:val="00F2567F"/>
    <w:rsid w:val="00F2665F"/>
    <w:rsid w:val="00F301C9"/>
    <w:rsid w:val="00F307A1"/>
    <w:rsid w:val="00F31D71"/>
    <w:rsid w:val="00F31DDB"/>
    <w:rsid w:val="00F32BDE"/>
    <w:rsid w:val="00F32C1E"/>
    <w:rsid w:val="00F332C9"/>
    <w:rsid w:val="00F33E3F"/>
    <w:rsid w:val="00F3456F"/>
    <w:rsid w:val="00F359EA"/>
    <w:rsid w:val="00F35C53"/>
    <w:rsid w:val="00F35D07"/>
    <w:rsid w:val="00F367B5"/>
    <w:rsid w:val="00F37388"/>
    <w:rsid w:val="00F37518"/>
    <w:rsid w:val="00F40CF3"/>
    <w:rsid w:val="00F43C68"/>
    <w:rsid w:val="00F44472"/>
    <w:rsid w:val="00F4525D"/>
    <w:rsid w:val="00F45F4C"/>
    <w:rsid w:val="00F4764C"/>
    <w:rsid w:val="00F47CEC"/>
    <w:rsid w:val="00F51DFB"/>
    <w:rsid w:val="00F52406"/>
    <w:rsid w:val="00F524FB"/>
    <w:rsid w:val="00F53A4A"/>
    <w:rsid w:val="00F54484"/>
    <w:rsid w:val="00F545A4"/>
    <w:rsid w:val="00F548F2"/>
    <w:rsid w:val="00F55495"/>
    <w:rsid w:val="00F5569C"/>
    <w:rsid w:val="00F55BE0"/>
    <w:rsid w:val="00F55E57"/>
    <w:rsid w:val="00F560B0"/>
    <w:rsid w:val="00F5625A"/>
    <w:rsid w:val="00F57075"/>
    <w:rsid w:val="00F57788"/>
    <w:rsid w:val="00F57F38"/>
    <w:rsid w:val="00F60980"/>
    <w:rsid w:val="00F60B40"/>
    <w:rsid w:val="00F61075"/>
    <w:rsid w:val="00F61896"/>
    <w:rsid w:val="00F61D7B"/>
    <w:rsid w:val="00F61F13"/>
    <w:rsid w:val="00F6295B"/>
    <w:rsid w:val="00F63977"/>
    <w:rsid w:val="00F64272"/>
    <w:rsid w:val="00F64EB4"/>
    <w:rsid w:val="00F65B07"/>
    <w:rsid w:val="00F6738F"/>
    <w:rsid w:val="00F67C1C"/>
    <w:rsid w:val="00F67F8C"/>
    <w:rsid w:val="00F7074F"/>
    <w:rsid w:val="00F70EB2"/>
    <w:rsid w:val="00F70F77"/>
    <w:rsid w:val="00F7192E"/>
    <w:rsid w:val="00F7199D"/>
    <w:rsid w:val="00F72943"/>
    <w:rsid w:val="00F73401"/>
    <w:rsid w:val="00F73891"/>
    <w:rsid w:val="00F73990"/>
    <w:rsid w:val="00F73A56"/>
    <w:rsid w:val="00F73AD5"/>
    <w:rsid w:val="00F75C07"/>
    <w:rsid w:val="00F7675B"/>
    <w:rsid w:val="00F76763"/>
    <w:rsid w:val="00F7689E"/>
    <w:rsid w:val="00F77141"/>
    <w:rsid w:val="00F774A0"/>
    <w:rsid w:val="00F77C45"/>
    <w:rsid w:val="00F805B9"/>
    <w:rsid w:val="00F816B8"/>
    <w:rsid w:val="00F81A70"/>
    <w:rsid w:val="00F81D79"/>
    <w:rsid w:val="00F81F32"/>
    <w:rsid w:val="00F83766"/>
    <w:rsid w:val="00F842EB"/>
    <w:rsid w:val="00F84444"/>
    <w:rsid w:val="00F85245"/>
    <w:rsid w:val="00F85735"/>
    <w:rsid w:val="00F861ED"/>
    <w:rsid w:val="00F865B2"/>
    <w:rsid w:val="00F865ED"/>
    <w:rsid w:val="00F874B1"/>
    <w:rsid w:val="00F90710"/>
    <w:rsid w:val="00F9072C"/>
    <w:rsid w:val="00F91A0F"/>
    <w:rsid w:val="00F921CD"/>
    <w:rsid w:val="00F92CEE"/>
    <w:rsid w:val="00F9359D"/>
    <w:rsid w:val="00F949A2"/>
    <w:rsid w:val="00F94B8B"/>
    <w:rsid w:val="00F95BEE"/>
    <w:rsid w:val="00F96CEF"/>
    <w:rsid w:val="00F97EE2"/>
    <w:rsid w:val="00FA10E6"/>
    <w:rsid w:val="00FA12C3"/>
    <w:rsid w:val="00FA20A3"/>
    <w:rsid w:val="00FA21AC"/>
    <w:rsid w:val="00FA2A68"/>
    <w:rsid w:val="00FA2AAF"/>
    <w:rsid w:val="00FA3742"/>
    <w:rsid w:val="00FA3B23"/>
    <w:rsid w:val="00FA5BAC"/>
    <w:rsid w:val="00FA62E1"/>
    <w:rsid w:val="00FA7B85"/>
    <w:rsid w:val="00FB0ABB"/>
    <w:rsid w:val="00FB1BE5"/>
    <w:rsid w:val="00FB35D8"/>
    <w:rsid w:val="00FB3A15"/>
    <w:rsid w:val="00FB3AB9"/>
    <w:rsid w:val="00FB3AFA"/>
    <w:rsid w:val="00FB4353"/>
    <w:rsid w:val="00FB52C0"/>
    <w:rsid w:val="00FB5AEA"/>
    <w:rsid w:val="00FB65B7"/>
    <w:rsid w:val="00FB6862"/>
    <w:rsid w:val="00FB7303"/>
    <w:rsid w:val="00FB747C"/>
    <w:rsid w:val="00FC00EC"/>
    <w:rsid w:val="00FC084C"/>
    <w:rsid w:val="00FC0E49"/>
    <w:rsid w:val="00FC1373"/>
    <w:rsid w:val="00FC440D"/>
    <w:rsid w:val="00FC56A6"/>
    <w:rsid w:val="00FC6AF6"/>
    <w:rsid w:val="00FC6E5F"/>
    <w:rsid w:val="00FC7481"/>
    <w:rsid w:val="00FD037C"/>
    <w:rsid w:val="00FD0936"/>
    <w:rsid w:val="00FD0F5B"/>
    <w:rsid w:val="00FD2C73"/>
    <w:rsid w:val="00FD2DA9"/>
    <w:rsid w:val="00FD2E6F"/>
    <w:rsid w:val="00FD2F77"/>
    <w:rsid w:val="00FD452A"/>
    <w:rsid w:val="00FD4E53"/>
    <w:rsid w:val="00FD54E5"/>
    <w:rsid w:val="00FD5C44"/>
    <w:rsid w:val="00FD684D"/>
    <w:rsid w:val="00FD7DCC"/>
    <w:rsid w:val="00FD7E3D"/>
    <w:rsid w:val="00FE023E"/>
    <w:rsid w:val="00FE091F"/>
    <w:rsid w:val="00FE249E"/>
    <w:rsid w:val="00FE263A"/>
    <w:rsid w:val="00FE35E3"/>
    <w:rsid w:val="00FE41C7"/>
    <w:rsid w:val="00FE5075"/>
    <w:rsid w:val="00FE6DA7"/>
    <w:rsid w:val="00FE72E1"/>
    <w:rsid w:val="00FF0202"/>
    <w:rsid w:val="00FF0A34"/>
    <w:rsid w:val="00FF1B32"/>
    <w:rsid w:val="00FF4068"/>
    <w:rsid w:val="00FF63B7"/>
    <w:rsid w:val="00FF67AF"/>
    <w:rsid w:val="00FF7C9A"/>
    <w:rsid w:val="018A5914"/>
    <w:rsid w:val="01D51020"/>
    <w:rsid w:val="02050F91"/>
    <w:rsid w:val="0260D70E"/>
    <w:rsid w:val="02610962"/>
    <w:rsid w:val="027E8BE6"/>
    <w:rsid w:val="02DC0EA1"/>
    <w:rsid w:val="02EC6616"/>
    <w:rsid w:val="030C8022"/>
    <w:rsid w:val="0337146D"/>
    <w:rsid w:val="033CCC59"/>
    <w:rsid w:val="03632F4B"/>
    <w:rsid w:val="03A0F66D"/>
    <w:rsid w:val="044DE58E"/>
    <w:rsid w:val="0466EDCE"/>
    <w:rsid w:val="049A3190"/>
    <w:rsid w:val="04B1EE36"/>
    <w:rsid w:val="04B4DC98"/>
    <w:rsid w:val="04D11DCC"/>
    <w:rsid w:val="04E628F1"/>
    <w:rsid w:val="04EC0476"/>
    <w:rsid w:val="04F721EC"/>
    <w:rsid w:val="052E9259"/>
    <w:rsid w:val="055B9A2C"/>
    <w:rsid w:val="056642EA"/>
    <w:rsid w:val="059D68F2"/>
    <w:rsid w:val="05A29BB3"/>
    <w:rsid w:val="05CCB33F"/>
    <w:rsid w:val="06182D6D"/>
    <w:rsid w:val="06405EB3"/>
    <w:rsid w:val="0672D49E"/>
    <w:rsid w:val="06A138C7"/>
    <w:rsid w:val="06B8874D"/>
    <w:rsid w:val="06E954D9"/>
    <w:rsid w:val="0708E7F5"/>
    <w:rsid w:val="07773FD6"/>
    <w:rsid w:val="07CB6872"/>
    <w:rsid w:val="080311C8"/>
    <w:rsid w:val="0820AF05"/>
    <w:rsid w:val="08573213"/>
    <w:rsid w:val="0925AC00"/>
    <w:rsid w:val="093D061D"/>
    <w:rsid w:val="09E91E8D"/>
    <w:rsid w:val="0A941C7B"/>
    <w:rsid w:val="0ADF2069"/>
    <w:rsid w:val="0AF883F3"/>
    <w:rsid w:val="0B1C23DD"/>
    <w:rsid w:val="0B38A596"/>
    <w:rsid w:val="0B741449"/>
    <w:rsid w:val="0B85F3DB"/>
    <w:rsid w:val="0BC1D94C"/>
    <w:rsid w:val="0C13363B"/>
    <w:rsid w:val="0CF3BEA3"/>
    <w:rsid w:val="0CF751EE"/>
    <w:rsid w:val="0DBFDCCC"/>
    <w:rsid w:val="0DE6B96F"/>
    <w:rsid w:val="0DF91D23"/>
    <w:rsid w:val="0E520177"/>
    <w:rsid w:val="0E9D3D50"/>
    <w:rsid w:val="0EBA78DD"/>
    <w:rsid w:val="0ED128D2"/>
    <w:rsid w:val="0F1EAE40"/>
    <w:rsid w:val="0F48AB99"/>
    <w:rsid w:val="0F714EC6"/>
    <w:rsid w:val="0FC6B132"/>
    <w:rsid w:val="0FE52839"/>
    <w:rsid w:val="1040F3AC"/>
    <w:rsid w:val="1065A325"/>
    <w:rsid w:val="10702061"/>
    <w:rsid w:val="1124EB25"/>
    <w:rsid w:val="1130BDE5"/>
    <w:rsid w:val="114364E9"/>
    <w:rsid w:val="11D39721"/>
    <w:rsid w:val="11FA5049"/>
    <w:rsid w:val="11FDC862"/>
    <w:rsid w:val="1244902D"/>
    <w:rsid w:val="12604B34"/>
    <w:rsid w:val="1296A49D"/>
    <w:rsid w:val="12D622E5"/>
    <w:rsid w:val="13107F4A"/>
    <w:rsid w:val="134AC5E2"/>
    <w:rsid w:val="1357B580"/>
    <w:rsid w:val="13B978A4"/>
    <w:rsid w:val="13C3E91E"/>
    <w:rsid w:val="13FC1B95"/>
    <w:rsid w:val="147C8498"/>
    <w:rsid w:val="14BF97F3"/>
    <w:rsid w:val="150DFEE0"/>
    <w:rsid w:val="157188AC"/>
    <w:rsid w:val="1584543A"/>
    <w:rsid w:val="15C30226"/>
    <w:rsid w:val="164A2D7D"/>
    <w:rsid w:val="16814299"/>
    <w:rsid w:val="1757E21B"/>
    <w:rsid w:val="1774608E"/>
    <w:rsid w:val="17CF9CC5"/>
    <w:rsid w:val="17F3DEB6"/>
    <w:rsid w:val="1865D327"/>
    <w:rsid w:val="188849D0"/>
    <w:rsid w:val="18AA4A9B"/>
    <w:rsid w:val="18E8B515"/>
    <w:rsid w:val="191837A3"/>
    <w:rsid w:val="192853FA"/>
    <w:rsid w:val="193C3FD8"/>
    <w:rsid w:val="195B8E58"/>
    <w:rsid w:val="196868A5"/>
    <w:rsid w:val="19D7F552"/>
    <w:rsid w:val="1A2E9964"/>
    <w:rsid w:val="1A55877E"/>
    <w:rsid w:val="1A5C9FDC"/>
    <w:rsid w:val="1A705FEC"/>
    <w:rsid w:val="1A9A64CB"/>
    <w:rsid w:val="1A9AA265"/>
    <w:rsid w:val="1AF44FEB"/>
    <w:rsid w:val="1B7B0579"/>
    <w:rsid w:val="1B7FD388"/>
    <w:rsid w:val="1BA16C1D"/>
    <w:rsid w:val="1BB20C26"/>
    <w:rsid w:val="1BE1EB5D"/>
    <w:rsid w:val="1CE20BCD"/>
    <w:rsid w:val="1D0F094F"/>
    <w:rsid w:val="1D6A97EA"/>
    <w:rsid w:val="1D773F2C"/>
    <w:rsid w:val="1DA2FDDB"/>
    <w:rsid w:val="1DB3BB7B"/>
    <w:rsid w:val="1DE0B76C"/>
    <w:rsid w:val="1E0C89FB"/>
    <w:rsid w:val="1E2A6CEF"/>
    <w:rsid w:val="1EBB7D26"/>
    <w:rsid w:val="1F42A866"/>
    <w:rsid w:val="1F5AD4A4"/>
    <w:rsid w:val="1FB785E8"/>
    <w:rsid w:val="1FCFAA99"/>
    <w:rsid w:val="1FFB1CB5"/>
    <w:rsid w:val="20500BF0"/>
    <w:rsid w:val="205E3ED7"/>
    <w:rsid w:val="20B54483"/>
    <w:rsid w:val="20BB00EC"/>
    <w:rsid w:val="2155D5FA"/>
    <w:rsid w:val="216587D1"/>
    <w:rsid w:val="2183F73E"/>
    <w:rsid w:val="21878AC2"/>
    <w:rsid w:val="2207F010"/>
    <w:rsid w:val="225380F7"/>
    <w:rsid w:val="22D2E366"/>
    <w:rsid w:val="2387205D"/>
    <w:rsid w:val="23A12AF1"/>
    <w:rsid w:val="23B8A5D8"/>
    <w:rsid w:val="23BD4CA6"/>
    <w:rsid w:val="24348842"/>
    <w:rsid w:val="24B380DC"/>
    <w:rsid w:val="24B50B7C"/>
    <w:rsid w:val="24DE63C9"/>
    <w:rsid w:val="250181CD"/>
    <w:rsid w:val="25061094"/>
    <w:rsid w:val="254E0B71"/>
    <w:rsid w:val="26129298"/>
    <w:rsid w:val="26698098"/>
    <w:rsid w:val="268D7A2C"/>
    <w:rsid w:val="26B9186F"/>
    <w:rsid w:val="2718ABAD"/>
    <w:rsid w:val="2746FE5B"/>
    <w:rsid w:val="2749E021"/>
    <w:rsid w:val="27DFF073"/>
    <w:rsid w:val="28508D06"/>
    <w:rsid w:val="2852E492"/>
    <w:rsid w:val="2890BDC9"/>
    <w:rsid w:val="289D0BD9"/>
    <w:rsid w:val="28A65956"/>
    <w:rsid w:val="28ADB033"/>
    <w:rsid w:val="2998EE28"/>
    <w:rsid w:val="29A6CFFB"/>
    <w:rsid w:val="29DA31CB"/>
    <w:rsid w:val="29E56CFB"/>
    <w:rsid w:val="29F30B11"/>
    <w:rsid w:val="29F911B3"/>
    <w:rsid w:val="2A126A7D"/>
    <w:rsid w:val="2A24E03F"/>
    <w:rsid w:val="2A38CDA8"/>
    <w:rsid w:val="2A3C1E8D"/>
    <w:rsid w:val="2A3F67FF"/>
    <w:rsid w:val="2A8180E3"/>
    <w:rsid w:val="2ADE59F2"/>
    <w:rsid w:val="2B3D10B6"/>
    <w:rsid w:val="2B727DE9"/>
    <w:rsid w:val="2B78A3FD"/>
    <w:rsid w:val="2C6FB5DE"/>
    <w:rsid w:val="2C8B0083"/>
    <w:rsid w:val="2CA06A3A"/>
    <w:rsid w:val="2CBBF2E3"/>
    <w:rsid w:val="2CE4541E"/>
    <w:rsid w:val="2D2A5818"/>
    <w:rsid w:val="2D616D34"/>
    <w:rsid w:val="2D8C6916"/>
    <w:rsid w:val="2DB921A5"/>
    <w:rsid w:val="2E0819DC"/>
    <w:rsid w:val="2E55B6B3"/>
    <w:rsid w:val="2E6D8A1B"/>
    <w:rsid w:val="2E784909"/>
    <w:rsid w:val="2E9207BA"/>
    <w:rsid w:val="2F07BE38"/>
    <w:rsid w:val="2F3BF865"/>
    <w:rsid w:val="2F45BB00"/>
    <w:rsid w:val="2F5E75BE"/>
    <w:rsid w:val="301BF4E0"/>
    <w:rsid w:val="306BABCD"/>
    <w:rsid w:val="308FDA06"/>
    <w:rsid w:val="30F0C267"/>
    <w:rsid w:val="311FD4A6"/>
    <w:rsid w:val="313EF055"/>
    <w:rsid w:val="313F2326"/>
    <w:rsid w:val="31691F77"/>
    <w:rsid w:val="317570B0"/>
    <w:rsid w:val="320B8304"/>
    <w:rsid w:val="32233ED9"/>
    <w:rsid w:val="32252443"/>
    <w:rsid w:val="3295A33B"/>
    <w:rsid w:val="330AE54F"/>
    <w:rsid w:val="33150EFE"/>
    <w:rsid w:val="3318C739"/>
    <w:rsid w:val="333B7A50"/>
    <w:rsid w:val="3345C4BB"/>
    <w:rsid w:val="33BD24D1"/>
    <w:rsid w:val="33C23668"/>
    <w:rsid w:val="33D32466"/>
    <w:rsid w:val="347DDB76"/>
    <w:rsid w:val="34EF6603"/>
    <w:rsid w:val="3523F427"/>
    <w:rsid w:val="3598E523"/>
    <w:rsid w:val="35BAA399"/>
    <w:rsid w:val="367236C8"/>
    <w:rsid w:val="3694FA43"/>
    <w:rsid w:val="36ECB846"/>
    <w:rsid w:val="370E43C7"/>
    <w:rsid w:val="372D58EF"/>
    <w:rsid w:val="374E23C4"/>
    <w:rsid w:val="37548B8B"/>
    <w:rsid w:val="378CACD2"/>
    <w:rsid w:val="37F45E86"/>
    <w:rsid w:val="382706C5"/>
    <w:rsid w:val="38C850FB"/>
    <w:rsid w:val="393EFC3D"/>
    <w:rsid w:val="395B9A06"/>
    <w:rsid w:val="39A0934E"/>
    <w:rsid w:val="39C2D726"/>
    <w:rsid w:val="39C60F40"/>
    <w:rsid w:val="3A43957B"/>
    <w:rsid w:val="3A9418D8"/>
    <w:rsid w:val="3B00E541"/>
    <w:rsid w:val="3B57A622"/>
    <w:rsid w:val="3B8AEBAC"/>
    <w:rsid w:val="3BA1DD52"/>
    <w:rsid w:val="3D6C5198"/>
    <w:rsid w:val="3D8E3C77"/>
    <w:rsid w:val="3DDBD421"/>
    <w:rsid w:val="3E874872"/>
    <w:rsid w:val="3EF93CE3"/>
    <w:rsid w:val="3F22631C"/>
    <w:rsid w:val="3F7E322C"/>
    <w:rsid w:val="3FA3656F"/>
    <w:rsid w:val="3FA844ED"/>
    <w:rsid w:val="3FB5A11C"/>
    <w:rsid w:val="409BCBDA"/>
    <w:rsid w:val="40C5DD39"/>
    <w:rsid w:val="40D04A20"/>
    <w:rsid w:val="40D95C20"/>
    <w:rsid w:val="410E699B"/>
    <w:rsid w:val="41397359"/>
    <w:rsid w:val="41A36688"/>
    <w:rsid w:val="41E180C7"/>
    <w:rsid w:val="42037B7C"/>
    <w:rsid w:val="42463C80"/>
    <w:rsid w:val="4261AD9A"/>
    <w:rsid w:val="427BD7D3"/>
    <w:rsid w:val="42970D04"/>
    <w:rsid w:val="42B87965"/>
    <w:rsid w:val="43341602"/>
    <w:rsid w:val="44445402"/>
    <w:rsid w:val="4451FBE7"/>
    <w:rsid w:val="447562DC"/>
    <w:rsid w:val="44E9010F"/>
    <w:rsid w:val="45192189"/>
    <w:rsid w:val="452D0895"/>
    <w:rsid w:val="455A0617"/>
    <w:rsid w:val="461849F1"/>
    <w:rsid w:val="46267C18"/>
    <w:rsid w:val="469AF897"/>
    <w:rsid w:val="46C73473"/>
    <w:rsid w:val="46D7A0E2"/>
    <w:rsid w:val="47D2A404"/>
    <w:rsid w:val="481CBAA5"/>
    <w:rsid w:val="4820E158"/>
    <w:rsid w:val="4847C415"/>
    <w:rsid w:val="485E3C15"/>
    <w:rsid w:val="48B6D7D4"/>
    <w:rsid w:val="48E26E37"/>
    <w:rsid w:val="48E4B4C2"/>
    <w:rsid w:val="494EAD12"/>
    <w:rsid w:val="4958673F"/>
    <w:rsid w:val="4997D18A"/>
    <w:rsid w:val="49F8F1D4"/>
    <w:rsid w:val="49F90687"/>
    <w:rsid w:val="4ADA182F"/>
    <w:rsid w:val="4AF4256E"/>
    <w:rsid w:val="4B09D245"/>
    <w:rsid w:val="4B33B138"/>
    <w:rsid w:val="4B5CFD1B"/>
    <w:rsid w:val="4B9B4DFA"/>
    <w:rsid w:val="4BEF90B4"/>
    <w:rsid w:val="4C1EE325"/>
    <w:rsid w:val="4C34959B"/>
    <w:rsid w:val="4C71BAAB"/>
    <w:rsid w:val="4CFC52D3"/>
    <w:rsid w:val="4D1A49E1"/>
    <w:rsid w:val="4D1CAFD1"/>
    <w:rsid w:val="4D1CF41A"/>
    <w:rsid w:val="4D2AB6CA"/>
    <w:rsid w:val="4D9476C5"/>
    <w:rsid w:val="4E1B6BE4"/>
    <w:rsid w:val="4E7D0245"/>
    <w:rsid w:val="4EC4DB13"/>
    <w:rsid w:val="4EF1D895"/>
    <w:rsid w:val="4F7D721C"/>
    <w:rsid w:val="4FC1AF35"/>
    <w:rsid w:val="4FDD168A"/>
    <w:rsid w:val="500A46DD"/>
    <w:rsid w:val="50865734"/>
    <w:rsid w:val="50A5A3C2"/>
    <w:rsid w:val="50D88E61"/>
    <w:rsid w:val="50F552A3"/>
    <w:rsid w:val="51050F0E"/>
    <w:rsid w:val="511251F1"/>
    <w:rsid w:val="517B0816"/>
    <w:rsid w:val="51E40334"/>
    <w:rsid w:val="51E41DC1"/>
    <w:rsid w:val="521D96E9"/>
    <w:rsid w:val="526414EF"/>
    <w:rsid w:val="52A22B63"/>
    <w:rsid w:val="52C851AD"/>
    <w:rsid w:val="53755272"/>
    <w:rsid w:val="539B6278"/>
    <w:rsid w:val="53A12EEA"/>
    <w:rsid w:val="53B95446"/>
    <w:rsid w:val="53BCAA2F"/>
    <w:rsid w:val="541C33D2"/>
    <w:rsid w:val="5436FD49"/>
    <w:rsid w:val="5471EAAD"/>
    <w:rsid w:val="5489F203"/>
    <w:rsid w:val="54A466E9"/>
    <w:rsid w:val="55BDD0CF"/>
    <w:rsid w:val="55F15FD9"/>
    <w:rsid w:val="563A102C"/>
    <w:rsid w:val="5664B989"/>
    <w:rsid w:val="566ADD40"/>
    <w:rsid w:val="56A876AE"/>
    <w:rsid w:val="56E45E83"/>
    <w:rsid w:val="56F711EE"/>
    <w:rsid w:val="57144C6F"/>
    <w:rsid w:val="5763B6A0"/>
    <w:rsid w:val="57667570"/>
    <w:rsid w:val="57834B88"/>
    <w:rsid w:val="57A7B932"/>
    <w:rsid w:val="57AD9DD0"/>
    <w:rsid w:val="57F750F6"/>
    <w:rsid w:val="58368B9F"/>
    <w:rsid w:val="5886A542"/>
    <w:rsid w:val="58AC13A5"/>
    <w:rsid w:val="58B73605"/>
    <w:rsid w:val="58BA7839"/>
    <w:rsid w:val="58EAFB2A"/>
    <w:rsid w:val="590A6B9C"/>
    <w:rsid w:val="5921B408"/>
    <w:rsid w:val="592FF219"/>
    <w:rsid w:val="595CEF9B"/>
    <w:rsid w:val="59B01180"/>
    <w:rsid w:val="59C907B0"/>
    <w:rsid w:val="59EF2BDB"/>
    <w:rsid w:val="59F17B9F"/>
    <w:rsid w:val="5A527DDE"/>
    <w:rsid w:val="5BD5B872"/>
    <w:rsid w:val="5BE035AE"/>
    <w:rsid w:val="5C291AC7"/>
    <w:rsid w:val="5C79B35C"/>
    <w:rsid w:val="5C810EF3"/>
    <w:rsid w:val="5C965071"/>
    <w:rsid w:val="5D256EA7"/>
    <w:rsid w:val="5D3D9AE5"/>
    <w:rsid w:val="5D4244BE"/>
    <w:rsid w:val="5D529EFA"/>
    <w:rsid w:val="5DACCCCF"/>
    <w:rsid w:val="5DE6275E"/>
    <w:rsid w:val="5E09BD2B"/>
    <w:rsid w:val="5E1CDF54"/>
    <w:rsid w:val="5E914360"/>
    <w:rsid w:val="5E9B001C"/>
    <w:rsid w:val="5EB2F989"/>
    <w:rsid w:val="5EC8306F"/>
    <w:rsid w:val="5EE74C1E"/>
    <w:rsid w:val="5F0EC8DE"/>
    <w:rsid w:val="5F12AA09"/>
    <w:rsid w:val="5F173EF8"/>
    <w:rsid w:val="5F863E11"/>
    <w:rsid w:val="5FB8AFB5"/>
    <w:rsid w:val="5FD0A92B"/>
    <w:rsid w:val="604C6893"/>
    <w:rsid w:val="609522CB"/>
    <w:rsid w:val="60C12302"/>
    <w:rsid w:val="60C990E1"/>
    <w:rsid w:val="615E2F21"/>
    <w:rsid w:val="62405583"/>
    <w:rsid w:val="62A98379"/>
    <w:rsid w:val="62C0D274"/>
    <w:rsid w:val="62F05077"/>
    <w:rsid w:val="630BA997"/>
    <w:rsid w:val="631374D3"/>
    <w:rsid w:val="631B78DC"/>
    <w:rsid w:val="63B3355D"/>
    <w:rsid w:val="642529CE"/>
    <w:rsid w:val="6433B57B"/>
    <w:rsid w:val="64880248"/>
    <w:rsid w:val="6499C152"/>
    <w:rsid w:val="6574E003"/>
    <w:rsid w:val="65E48D14"/>
    <w:rsid w:val="65EFE339"/>
    <w:rsid w:val="6627F139"/>
    <w:rsid w:val="6635A03B"/>
    <w:rsid w:val="6663CCF9"/>
    <w:rsid w:val="66CE4308"/>
    <w:rsid w:val="66E59B2F"/>
    <w:rsid w:val="67026AE5"/>
    <w:rsid w:val="677D6E1B"/>
    <w:rsid w:val="6789963C"/>
    <w:rsid w:val="67A1191B"/>
    <w:rsid w:val="67AF6384"/>
    <w:rsid w:val="67CE0CD8"/>
    <w:rsid w:val="684E7A71"/>
    <w:rsid w:val="68754087"/>
    <w:rsid w:val="68AC1C1E"/>
    <w:rsid w:val="68DA23D4"/>
    <w:rsid w:val="69123F19"/>
    <w:rsid w:val="69F687CC"/>
    <w:rsid w:val="6A06BD20"/>
    <w:rsid w:val="6A67048B"/>
    <w:rsid w:val="6A7BA897"/>
    <w:rsid w:val="6A85C031"/>
    <w:rsid w:val="6AFDA87C"/>
    <w:rsid w:val="6B144BE4"/>
    <w:rsid w:val="6B569D06"/>
    <w:rsid w:val="6B895D35"/>
    <w:rsid w:val="6BD86FD2"/>
    <w:rsid w:val="6C02A6B9"/>
    <w:rsid w:val="6C13B321"/>
    <w:rsid w:val="6C2F6FE5"/>
    <w:rsid w:val="6C3E68C0"/>
    <w:rsid w:val="6CC0C599"/>
    <w:rsid w:val="6CCA76B4"/>
    <w:rsid w:val="6CFB93B0"/>
    <w:rsid w:val="6D8525B5"/>
    <w:rsid w:val="6E2789C3"/>
    <w:rsid w:val="6E2C2E36"/>
    <w:rsid w:val="6E2D8EC9"/>
    <w:rsid w:val="6EB2418C"/>
    <w:rsid w:val="6EC904A2"/>
    <w:rsid w:val="6F0F843F"/>
    <w:rsid w:val="6F17DE43"/>
    <w:rsid w:val="6F51DC41"/>
    <w:rsid w:val="6FBF6353"/>
    <w:rsid w:val="6FCB25C5"/>
    <w:rsid w:val="706E8BCB"/>
    <w:rsid w:val="7080B71E"/>
    <w:rsid w:val="7164C4CA"/>
    <w:rsid w:val="7173B1EA"/>
    <w:rsid w:val="7181ABC6"/>
    <w:rsid w:val="71855678"/>
    <w:rsid w:val="71B29C75"/>
    <w:rsid w:val="71E0C640"/>
    <w:rsid w:val="721E2D36"/>
    <w:rsid w:val="723FF1DF"/>
    <w:rsid w:val="7253F0D2"/>
    <w:rsid w:val="72F81775"/>
    <w:rsid w:val="7317A32E"/>
    <w:rsid w:val="7358F961"/>
    <w:rsid w:val="736FCC48"/>
    <w:rsid w:val="73739F0B"/>
    <w:rsid w:val="737A1D61"/>
    <w:rsid w:val="74059942"/>
    <w:rsid w:val="742A8466"/>
    <w:rsid w:val="744AC302"/>
    <w:rsid w:val="74AA371C"/>
    <w:rsid w:val="74DECB1A"/>
    <w:rsid w:val="74E6BF9D"/>
    <w:rsid w:val="7517D4E3"/>
    <w:rsid w:val="75425CEE"/>
    <w:rsid w:val="7562FE79"/>
    <w:rsid w:val="758FFBFB"/>
    <w:rsid w:val="75EA29D0"/>
    <w:rsid w:val="76070D64"/>
    <w:rsid w:val="7617AAA5"/>
    <w:rsid w:val="76AFCCBE"/>
    <w:rsid w:val="770C92C5"/>
    <w:rsid w:val="770FD7DB"/>
    <w:rsid w:val="77585CA8"/>
    <w:rsid w:val="7758B30A"/>
    <w:rsid w:val="776BCA4E"/>
    <w:rsid w:val="779500B7"/>
    <w:rsid w:val="78403F90"/>
    <w:rsid w:val="786394FE"/>
    <w:rsid w:val="788273F8"/>
    <w:rsid w:val="78AD3285"/>
    <w:rsid w:val="79023FC0"/>
    <w:rsid w:val="7958612E"/>
    <w:rsid w:val="7975B5C5"/>
    <w:rsid w:val="79D85351"/>
    <w:rsid w:val="7A216B87"/>
    <w:rsid w:val="7A5B69EF"/>
    <w:rsid w:val="7AD856E7"/>
    <w:rsid w:val="7B0D473E"/>
    <w:rsid w:val="7B3C40BB"/>
    <w:rsid w:val="7B613E49"/>
    <w:rsid w:val="7C104680"/>
    <w:rsid w:val="7C1DC2B1"/>
    <w:rsid w:val="7CFCF820"/>
    <w:rsid w:val="7D633BEE"/>
    <w:rsid w:val="7D935426"/>
    <w:rsid w:val="7DD39117"/>
    <w:rsid w:val="7DD6CD09"/>
    <w:rsid w:val="7DEC436E"/>
    <w:rsid w:val="7DF4F881"/>
    <w:rsid w:val="7E44DACC"/>
    <w:rsid w:val="7E459B13"/>
    <w:rsid w:val="7E5F06EE"/>
    <w:rsid w:val="7E6698AE"/>
    <w:rsid w:val="7E6A8767"/>
    <w:rsid w:val="7EFE7F61"/>
    <w:rsid w:val="7F1255B0"/>
    <w:rsid w:val="7F5F4937"/>
    <w:rsid w:val="7F7D31E4"/>
    <w:rsid w:val="7FD3E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92E59"/>
  <w15:docId w15:val="{AB445335-D290-401D-92CE-23311880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04E"/>
    <w:pPr>
      <w:spacing w:before="120" w:after="120" w:line="240" w:lineRule="auto"/>
    </w:pPr>
    <w:rPr>
      <w:rFonts w:ascii="Avenir Next" w:eastAsia="Arial" w:hAnsi="Avenir Next" w:cs="Arial"/>
      <w:szCs w:val="20"/>
    </w:rPr>
  </w:style>
  <w:style w:type="paragraph" w:styleId="Heading1">
    <w:name w:val="heading 1"/>
    <w:basedOn w:val="Normal"/>
    <w:next w:val="Normal"/>
    <w:link w:val="Heading1Char"/>
    <w:uiPriority w:val="9"/>
    <w:rsid w:val="00AF32F8"/>
    <w:pPr>
      <w:numPr>
        <w:numId w:val="2"/>
      </w:numPr>
      <w:spacing w:before="240" w:after="0"/>
      <w:outlineLvl w:val="0"/>
    </w:pPr>
    <w:rPr>
      <w:b/>
      <w:smallCap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F32F8"/>
    <w:pPr>
      <w:numPr>
        <w:ilvl w:val="1"/>
        <w:numId w:val="2"/>
      </w:numPr>
      <w:spacing w:line="276" w:lineRule="auto"/>
      <w:outlineLvl w:val="1"/>
    </w:pPr>
    <w:rPr>
      <w:color w:val="FE8C8C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E76"/>
    <w:pPr>
      <w:numPr>
        <w:ilvl w:val="2"/>
        <w:numId w:val="1"/>
      </w:numPr>
      <w:spacing w:after="100" w:line="276" w:lineRule="auto"/>
      <w:outlineLvl w:val="2"/>
    </w:pPr>
    <w:rPr>
      <w:color w:val="FEA4A4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078E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8E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8E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8E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8E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8E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E76"/>
    <w:rPr>
      <w:rFonts w:ascii="Avenir Next" w:eastAsia="Arial" w:hAnsi="Avenir Next" w:cs="Arial"/>
      <w:b/>
      <w:smallCaps/>
      <w:color w:val="000000" w:themeColor="text1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93811"/>
  </w:style>
  <w:style w:type="character" w:customStyle="1" w:styleId="DateChar">
    <w:name w:val="Date Char"/>
    <w:basedOn w:val="DefaultParagraphFont"/>
    <w:link w:val="Date"/>
    <w:uiPriority w:val="99"/>
    <w:semiHidden/>
    <w:rsid w:val="00093811"/>
    <w:rPr>
      <w:rFonts w:ascii="GT Walsheim" w:hAnsi="GT Walsheim"/>
      <w:sz w:val="18"/>
      <w:lang w:val="en-AU"/>
    </w:rPr>
  </w:style>
  <w:style w:type="table" w:styleId="TableGrid">
    <w:name w:val="Table Grid"/>
    <w:basedOn w:val="TableNormal"/>
    <w:uiPriority w:val="39"/>
    <w:rsid w:val="00093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381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93811"/>
    <w:rPr>
      <w:rFonts w:ascii="GT Walsheim" w:hAnsi="GT Walsheim"/>
      <w:sz w:val="18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09381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93811"/>
    <w:rPr>
      <w:rFonts w:ascii="GT Walsheim" w:hAnsi="GT Walsheim"/>
      <w:sz w:val="18"/>
      <w:lang w:val="en-AU"/>
    </w:rPr>
  </w:style>
  <w:style w:type="character" w:styleId="Hyperlink">
    <w:name w:val="Hyperlink"/>
    <w:basedOn w:val="DefaultParagraphFont"/>
    <w:uiPriority w:val="99"/>
    <w:unhideWhenUsed/>
    <w:rsid w:val="00CC1261"/>
    <w:rPr>
      <w:color w:val="0563C1" w:themeColor="hyperlink"/>
      <w:u w:val="single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1261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261"/>
    <w:rPr>
      <w:rFonts w:ascii="Segoe UI" w:hAnsi="Segoe UI" w:cs="Segoe UI"/>
      <w:sz w:val="18"/>
      <w:szCs w:val="18"/>
      <w:lang w:val="en-AU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4DDD"/>
    <w:pPr>
      <w:spacing w:after="200"/>
    </w:pPr>
    <w:rPr>
      <w:b/>
      <w:bCs/>
      <w:color w:val="5B9BD5" w:themeColor="accent1"/>
      <w:szCs w:val="18"/>
    </w:rPr>
  </w:style>
  <w:style w:type="character" w:styleId="Strong">
    <w:name w:val="Strong"/>
    <w:aliases w:val="HH Strong"/>
    <w:basedOn w:val="DefaultParagraphFont"/>
    <w:uiPriority w:val="22"/>
    <w:rsid w:val="00195E76"/>
    <w:rPr>
      <w:rFonts w:ascii="GT Walsheim" w:hAnsi="GT Walsheim"/>
      <w:b/>
      <w:bCs/>
      <w:sz w:val="18"/>
      <w:lang w:val="en-AU"/>
    </w:rPr>
  </w:style>
  <w:style w:type="paragraph" w:styleId="NormalWeb">
    <w:name w:val="Normal (Web)"/>
    <w:basedOn w:val="Normal"/>
    <w:uiPriority w:val="99"/>
    <w:semiHidden/>
    <w:unhideWhenUsed/>
    <w:rsid w:val="00736C8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FigureTable">
    <w:name w:val="Figure/Table"/>
    <w:basedOn w:val="Normal"/>
    <w:link w:val="FigureTableChar"/>
    <w:rsid w:val="00195E76"/>
    <w:pPr>
      <w:spacing w:after="0"/>
    </w:pPr>
    <w:rPr>
      <w:i/>
      <w:color w:val="C00000"/>
      <w:sz w:val="16"/>
    </w:rPr>
  </w:style>
  <w:style w:type="character" w:customStyle="1" w:styleId="FigureTableChar">
    <w:name w:val="Figure/Table Char"/>
    <w:basedOn w:val="DefaultParagraphFont"/>
    <w:link w:val="FigureTable"/>
    <w:rsid w:val="00195E76"/>
    <w:rPr>
      <w:rFonts w:ascii="GT Walsheim" w:hAnsi="GT Walsheim"/>
      <w:i/>
      <w:color w:val="C00000"/>
      <w:sz w:val="16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E76"/>
    <w:rPr>
      <w:rFonts w:ascii="Avenir Next" w:eastAsia="Arial" w:hAnsi="Avenir Next" w:cs="Arial"/>
      <w:color w:val="FE8C8C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E76"/>
    <w:rPr>
      <w:rFonts w:ascii="Avenir Next" w:eastAsia="Arial" w:hAnsi="Avenir Next" w:cs="Arial"/>
      <w:color w:val="FEA4A4"/>
      <w:szCs w:val="16"/>
    </w:rPr>
  </w:style>
  <w:style w:type="paragraph" w:customStyle="1" w:styleId="Default">
    <w:name w:val="Default"/>
    <w:link w:val="DefaultChar"/>
    <w:rsid w:val="00C6397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nhideWhenUsed/>
    <w:rsid w:val="00B223FB"/>
    <w:pPr>
      <w:spacing w:after="0"/>
      <w:ind w:left="360"/>
    </w:pPr>
    <w:rPr>
      <w:rFonts w:ascii="Century Gothic" w:eastAsia="Times New Roman" w:hAnsi="Century Gothic" w:cs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B223FB"/>
    <w:rPr>
      <w:rFonts w:ascii="Century Gothic" w:eastAsia="Times New Roman" w:hAnsi="Century Gothic" w:cs="Times New Roman"/>
      <w:sz w:val="24"/>
      <w:szCs w:val="20"/>
      <w:lang w:val="en-AU"/>
    </w:rPr>
  </w:style>
  <w:style w:type="paragraph" w:customStyle="1" w:styleId="HHText">
    <w:name w:val="HH Text"/>
    <w:basedOn w:val="Default"/>
    <w:rsid w:val="00E91105"/>
    <w:rPr>
      <w:rFonts w:ascii="GT Walsheim" w:hAnsi="GT Walsheim"/>
      <w:color w:val="404040"/>
      <w:sz w:val="18"/>
      <w:szCs w:val="18"/>
    </w:rPr>
  </w:style>
  <w:style w:type="paragraph" w:styleId="Quote">
    <w:name w:val="Quote"/>
    <w:basedOn w:val="HHText"/>
    <w:next w:val="Normal"/>
    <w:link w:val="QuoteChar"/>
    <w:uiPriority w:val="29"/>
    <w:rsid w:val="00286685"/>
    <w:pPr>
      <w:ind w:lef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86685"/>
    <w:rPr>
      <w:rFonts w:ascii="GT Walsheim" w:hAnsi="GT Walsheim" w:cs="Arial"/>
      <w:i/>
      <w:iCs/>
      <w:color w:val="000000" w:themeColor="text1"/>
      <w:sz w:val="18"/>
      <w:szCs w:val="18"/>
      <w:lang w:val="en-AU"/>
    </w:rPr>
  </w:style>
  <w:style w:type="paragraph" w:customStyle="1" w:styleId="HHHeaderMain">
    <w:name w:val="HH Header Main"/>
    <w:basedOn w:val="Default"/>
    <w:link w:val="HHHeaderMainChar"/>
    <w:qFormat/>
    <w:rsid w:val="00286685"/>
    <w:rPr>
      <w:rFonts w:ascii="GT Walsheim" w:hAnsi="GT Walsheim" w:cs="Flama Cond"/>
      <w:b/>
      <w:bCs/>
      <w:color w:val="1A1818"/>
      <w:sz w:val="22"/>
      <w:szCs w:val="36"/>
    </w:rPr>
  </w:style>
  <w:style w:type="paragraph" w:customStyle="1" w:styleId="HHBodyText-Bold">
    <w:name w:val="HH Body Text - Bold"/>
    <w:basedOn w:val="HHBodyText"/>
    <w:link w:val="HHBodyText-BoldChar"/>
    <w:qFormat/>
    <w:rsid w:val="00286685"/>
    <w:rPr>
      <w:b/>
    </w:rPr>
  </w:style>
  <w:style w:type="character" w:customStyle="1" w:styleId="DefaultChar">
    <w:name w:val="Default Char"/>
    <w:basedOn w:val="DefaultParagraphFont"/>
    <w:link w:val="Default"/>
    <w:rsid w:val="00286685"/>
    <w:rPr>
      <w:rFonts w:ascii="Arial" w:hAnsi="Arial" w:cs="Arial"/>
      <w:color w:val="000000"/>
      <w:sz w:val="24"/>
      <w:szCs w:val="24"/>
      <w:lang w:val="en-AU"/>
    </w:rPr>
  </w:style>
  <w:style w:type="character" w:customStyle="1" w:styleId="HHHeaderMainChar">
    <w:name w:val="HH Header Main Char"/>
    <w:basedOn w:val="DefaultChar"/>
    <w:link w:val="HHHeaderMain"/>
    <w:rsid w:val="00286685"/>
    <w:rPr>
      <w:rFonts w:ascii="GT Walsheim" w:hAnsi="GT Walsheim" w:cs="Flama Cond"/>
      <w:b/>
      <w:bCs/>
      <w:color w:val="1A1818"/>
      <w:sz w:val="24"/>
      <w:szCs w:val="36"/>
      <w:lang w:val="en-AU"/>
    </w:rPr>
  </w:style>
  <w:style w:type="character" w:customStyle="1" w:styleId="HHBodyText-BoldChar">
    <w:name w:val="HH Body Text - Bold Char"/>
    <w:basedOn w:val="DefaultParagraphFont"/>
    <w:link w:val="HHBodyText-Bold"/>
    <w:rsid w:val="00225D8E"/>
    <w:rPr>
      <w:rFonts w:ascii="GT Walsheim" w:hAnsi="GT Walsheim"/>
      <w:b/>
      <w:sz w:val="18"/>
      <w:lang w:val="en-AU"/>
    </w:rPr>
  </w:style>
  <w:style w:type="paragraph" w:customStyle="1" w:styleId="HHBodyText">
    <w:name w:val="HH Body Text"/>
    <w:basedOn w:val="Normal"/>
    <w:link w:val="HHBodyTextChar"/>
    <w:qFormat/>
    <w:rsid w:val="00F2061E"/>
  </w:style>
  <w:style w:type="paragraph" w:customStyle="1" w:styleId="HHQuote">
    <w:name w:val="HH Quote"/>
    <w:basedOn w:val="HHBodyText"/>
    <w:link w:val="HHQuoteChar"/>
    <w:qFormat/>
    <w:rsid w:val="004007C2"/>
    <w:pPr>
      <w:ind w:left="720"/>
    </w:pPr>
    <w:rPr>
      <w:i/>
    </w:rPr>
  </w:style>
  <w:style w:type="character" w:customStyle="1" w:styleId="HHBodyTextChar">
    <w:name w:val="HH Body Text Char"/>
    <w:basedOn w:val="DefaultParagraphFont"/>
    <w:link w:val="HHBodyText"/>
    <w:rsid w:val="00F2061E"/>
    <w:rPr>
      <w:rFonts w:ascii="GT Walsheim" w:hAnsi="GT Walsheim"/>
      <w:sz w:val="18"/>
      <w:lang w:val="en-AU"/>
    </w:rPr>
  </w:style>
  <w:style w:type="paragraph" w:customStyle="1" w:styleId="HHBodyText-ListPoints">
    <w:name w:val="HH Body Text - List Points"/>
    <w:basedOn w:val="HHBodyText"/>
    <w:link w:val="HHBodyText-ListPointsChar"/>
    <w:qFormat/>
    <w:rsid w:val="0061008C"/>
    <w:pPr>
      <w:numPr>
        <w:numId w:val="3"/>
      </w:numPr>
    </w:pPr>
  </w:style>
  <w:style w:type="character" w:customStyle="1" w:styleId="HHQuoteChar">
    <w:name w:val="HH Quote Char"/>
    <w:basedOn w:val="HHBodyTextChar"/>
    <w:link w:val="HHQuote"/>
    <w:rsid w:val="004007C2"/>
    <w:rPr>
      <w:rFonts w:ascii="GT Walsheim" w:hAnsi="GT Walsheim"/>
      <w:i/>
      <w:sz w:val="18"/>
      <w:lang w:val="en-AU"/>
    </w:rPr>
  </w:style>
  <w:style w:type="character" w:customStyle="1" w:styleId="HHBodyText-ListPointsChar">
    <w:name w:val="HH Body Text - List Points Char"/>
    <w:basedOn w:val="HHBodyTextChar"/>
    <w:link w:val="HHBodyText-ListPoints"/>
    <w:rsid w:val="0061008C"/>
    <w:rPr>
      <w:rFonts w:ascii="Avenir Next" w:eastAsia="Arial" w:hAnsi="Avenir Next" w:cs="Arial"/>
      <w:sz w:val="18"/>
      <w:szCs w:val="20"/>
      <w:lang w:val="en-AU"/>
    </w:rPr>
  </w:style>
  <w:style w:type="paragraph" w:styleId="Bibliography">
    <w:name w:val="Bibliography"/>
    <w:basedOn w:val="Normal"/>
    <w:next w:val="Normal"/>
    <w:uiPriority w:val="37"/>
    <w:semiHidden/>
    <w:unhideWhenUsed/>
    <w:rsid w:val="002078E2"/>
  </w:style>
  <w:style w:type="paragraph" w:styleId="BlockText">
    <w:name w:val="Block Text"/>
    <w:basedOn w:val="Normal"/>
    <w:uiPriority w:val="99"/>
    <w:semiHidden/>
    <w:unhideWhenUsed/>
    <w:rsid w:val="002078E2"/>
    <w:pPr>
      <w:pBdr>
        <w:top w:val="single" w:sz="2" w:space="10" w:color="5B9BD5" w:themeColor="accent1" w:shadow="1"/>
        <w:left w:val="single" w:sz="2" w:space="10" w:color="5B9BD5" w:themeColor="accent1" w:shadow="1"/>
        <w:bottom w:val="single" w:sz="2" w:space="10" w:color="5B9BD5" w:themeColor="accent1" w:shadow="1"/>
        <w:right w:val="single" w:sz="2" w:space="10" w:color="5B9BD5" w:themeColor="accent1" w:shadow="1"/>
      </w:pBdr>
      <w:ind w:left="1152" w:right="1152"/>
    </w:pPr>
    <w:rPr>
      <w:rFonts w:asciiTheme="minorHAnsi" w:eastAsiaTheme="minorEastAsia" w:hAnsiTheme="minorHAnsi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078E2"/>
  </w:style>
  <w:style w:type="character" w:customStyle="1" w:styleId="BodyTextChar">
    <w:name w:val="Body Text Char"/>
    <w:basedOn w:val="DefaultParagraphFont"/>
    <w:link w:val="BodyText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078E2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078E2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078E2"/>
    <w:rPr>
      <w:rFonts w:ascii="GT Walsheim" w:hAnsi="GT Walsheim"/>
      <w:sz w:val="16"/>
      <w:szCs w:val="16"/>
      <w:lang w:val="en-AU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078E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078E2"/>
    <w:pPr>
      <w:spacing w:after="160"/>
      <w:ind w:firstLine="360"/>
    </w:pPr>
    <w:rPr>
      <w:rFonts w:ascii="GT Walsheim" w:eastAsiaTheme="minorHAnsi" w:hAnsi="GT Walsheim" w:cstheme="minorBidi"/>
      <w:sz w:val="18"/>
      <w:szCs w:val="22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078E2"/>
    <w:rPr>
      <w:rFonts w:ascii="GT Walsheim" w:eastAsia="Times New Roman" w:hAnsi="GT Walsheim" w:cs="Times New Roman"/>
      <w:sz w:val="18"/>
      <w:szCs w:val="20"/>
      <w:lang w:val="en-A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078E2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078E2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078E2"/>
    <w:rPr>
      <w:rFonts w:ascii="GT Walsheim" w:hAnsi="GT Walsheim"/>
      <w:sz w:val="16"/>
      <w:szCs w:val="16"/>
      <w:lang w:val="en-AU"/>
    </w:rPr>
  </w:style>
  <w:style w:type="paragraph" w:styleId="Closing">
    <w:name w:val="Closing"/>
    <w:basedOn w:val="Normal"/>
    <w:link w:val="ClosingChar"/>
    <w:uiPriority w:val="99"/>
    <w:semiHidden/>
    <w:unhideWhenUsed/>
    <w:rsid w:val="002078E2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078E2"/>
    <w:rPr>
      <w:rFonts w:ascii="GT Walsheim" w:hAnsi="GT Walsheim"/>
      <w:sz w:val="18"/>
      <w:lang w:val="en-AU"/>
    </w:rPr>
  </w:style>
  <w:style w:type="table" w:styleId="ColorfulGrid">
    <w:name w:val="Colorful Grid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078E2"/>
    <w:rPr>
      <w:sz w:val="16"/>
      <w:szCs w:val="16"/>
      <w:lang w:val="en-AU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8E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8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78E2"/>
    <w:rPr>
      <w:rFonts w:ascii="GT Walsheim" w:hAnsi="GT Walsheim"/>
      <w:b/>
      <w:bCs/>
      <w:sz w:val="20"/>
      <w:szCs w:val="20"/>
      <w:lang w:val="en-AU"/>
    </w:rPr>
  </w:style>
  <w:style w:type="table" w:styleId="DarkList">
    <w:name w:val="Dark List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2078E2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078E2"/>
    <w:rPr>
      <w:rFonts w:ascii="Tahoma" w:hAnsi="Tahoma" w:cs="Tahoma"/>
      <w:sz w:val="16"/>
      <w:szCs w:val="16"/>
      <w:lang w:val="en-AU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078E2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078E2"/>
    <w:rPr>
      <w:rFonts w:ascii="GT Walsheim" w:hAnsi="GT Walsheim"/>
      <w:sz w:val="18"/>
      <w:lang w:val="en-AU"/>
    </w:rPr>
  </w:style>
  <w:style w:type="character" w:styleId="EndnoteReference">
    <w:name w:val="endnote reference"/>
    <w:basedOn w:val="DefaultParagraphFont"/>
    <w:uiPriority w:val="99"/>
    <w:semiHidden/>
    <w:unhideWhenUsed/>
    <w:rsid w:val="002078E2"/>
    <w:rPr>
      <w:vertAlign w:val="superscript"/>
      <w:lang w:val="en-A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078E2"/>
    <w:pPr>
      <w:spacing w:after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paragraph" w:styleId="EnvelopeAddress">
    <w:name w:val="envelope address"/>
    <w:basedOn w:val="Normal"/>
    <w:uiPriority w:val="99"/>
    <w:semiHidden/>
    <w:unhideWhenUsed/>
    <w:rsid w:val="002078E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078E2"/>
    <w:pPr>
      <w:spacing w:after="0"/>
    </w:pPr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078E2"/>
    <w:rPr>
      <w:color w:val="954F72" w:themeColor="followedHyperlink"/>
      <w:u w:val="single"/>
      <w:lang w:val="en-AU"/>
    </w:rPr>
  </w:style>
  <w:style w:type="character" w:styleId="FootnoteReference">
    <w:name w:val="footnote reference"/>
    <w:basedOn w:val="DefaultParagraphFont"/>
    <w:uiPriority w:val="99"/>
    <w:semiHidden/>
    <w:unhideWhenUsed/>
    <w:rsid w:val="002078E2"/>
    <w:rPr>
      <w:vertAlign w:val="superscript"/>
      <w:lang w:val="en-A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078E2"/>
    <w:pPr>
      <w:spacing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8E2"/>
    <w:rPr>
      <w:rFonts w:asciiTheme="majorHAnsi" w:eastAsiaTheme="majorEastAsia" w:hAnsiTheme="majorHAnsi" w:cstheme="majorBidi"/>
      <w:b/>
      <w:bCs/>
      <w:i/>
      <w:iCs/>
      <w:color w:val="5B9BD5" w:themeColor="accent1"/>
      <w:sz w:val="18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8E2"/>
    <w:rPr>
      <w:rFonts w:asciiTheme="majorHAnsi" w:eastAsiaTheme="majorEastAsia" w:hAnsiTheme="majorHAnsi" w:cstheme="majorBidi"/>
      <w:color w:val="1F4D78" w:themeColor="accent1" w:themeShade="7F"/>
      <w:sz w:val="18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8E2"/>
    <w:rPr>
      <w:rFonts w:asciiTheme="majorHAnsi" w:eastAsiaTheme="majorEastAsia" w:hAnsiTheme="majorHAnsi" w:cstheme="majorBidi"/>
      <w:i/>
      <w:iCs/>
      <w:color w:val="1F4D78" w:themeColor="accent1" w:themeShade="7F"/>
      <w:sz w:val="18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8E2"/>
    <w:rPr>
      <w:rFonts w:asciiTheme="majorHAnsi" w:eastAsiaTheme="majorEastAsia" w:hAnsiTheme="majorHAnsi" w:cstheme="majorBidi"/>
      <w:i/>
      <w:iCs/>
      <w:color w:val="404040" w:themeColor="text1" w:themeTint="BF"/>
      <w:sz w:val="18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8E2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8E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AU"/>
    </w:rPr>
  </w:style>
  <w:style w:type="character" w:styleId="HTMLAcronym">
    <w:name w:val="HTML Acronym"/>
    <w:basedOn w:val="DefaultParagraphFont"/>
    <w:uiPriority w:val="99"/>
    <w:semiHidden/>
    <w:unhideWhenUsed/>
    <w:rsid w:val="002078E2"/>
    <w:rPr>
      <w:lang w:val="en-AU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078E2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078E2"/>
    <w:rPr>
      <w:rFonts w:ascii="GT Walsheim" w:hAnsi="GT Walsheim"/>
      <w:i/>
      <w:iCs/>
      <w:sz w:val="18"/>
      <w:lang w:val="en-AU"/>
    </w:rPr>
  </w:style>
  <w:style w:type="character" w:styleId="HTMLCite">
    <w:name w:val="HTML Cite"/>
    <w:basedOn w:val="DefaultParagraphFont"/>
    <w:uiPriority w:val="99"/>
    <w:semiHidden/>
    <w:unhideWhenUsed/>
    <w:rsid w:val="002078E2"/>
    <w:rPr>
      <w:i/>
      <w:iCs/>
      <w:lang w:val="en-AU"/>
    </w:rPr>
  </w:style>
  <w:style w:type="character" w:styleId="HTMLCode">
    <w:name w:val="HTML Code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character" w:styleId="HTMLDefinition">
    <w:name w:val="HTML Definition"/>
    <w:basedOn w:val="DefaultParagraphFont"/>
    <w:uiPriority w:val="99"/>
    <w:semiHidden/>
    <w:unhideWhenUsed/>
    <w:rsid w:val="002078E2"/>
    <w:rPr>
      <w:i/>
      <w:iCs/>
      <w:lang w:val="en-AU"/>
    </w:rPr>
  </w:style>
  <w:style w:type="character" w:styleId="HTMLKeyboard">
    <w:name w:val="HTML Keyboard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8E2"/>
    <w:pPr>
      <w:spacing w:after="0"/>
    </w:pPr>
    <w:rPr>
      <w:rFonts w:ascii="Consolas" w:hAnsi="Consolas" w:cs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8E2"/>
    <w:rPr>
      <w:rFonts w:ascii="Consolas" w:hAnsi="Consolas" w:cs="Consolas"/>
      <w:sz w:val="20"/>
      <w:szCs w:val="20"/>
      <w:lang w:val="en-AU"/>
    </w:rPr>
  </w:style>
  <w:style w:type="character" w:styleId="HTMLSample">
    <w:name w:val="HTML Sample"/>
    <w:basedOn w:val="DefaultParagraphFont"/>
    <w:uiPriority w:val="99"/>
    <w:semiHidden/>
    <w:unhideWhenUsed/>
    <w:rsid w:val="002078E2"/>
    <w:rPr>
      <w:rFonts w:ascii="Consolas" w:hAnsi="Consolas" w:cs="Consolas"/>
      <w:sz w:val="24"/>
      <w:szCs w:val="24"/>
      <w:lang w:val="en-AU"/>
    </w:rPr>
  </w:style>
  <w:style w:type="character" w:styleId="HTMLTypewriter">
    <w:name w:val="HTML Typewriter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character" w:styleId="HTMLVariable">
    <w:name w:val="HTML Variable"/>
    <w:basedOn w:val="DefaultParagraphFont"/>
    <w:uiPriority w:val="99"/>
    <w:semiHidden/>
    <w:unhideWhenUsed/>
    <w:rsid w:val="002078E2"/>
    <w:rPr>
      <w:i/>
      <w:iCs/>
      <w:lang w:val="en-AU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078E2"/>
    <w:pPr>
      <w:spacing w:after="0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078E2"/>
    <w:pPr>
      <w:spacing w:after="0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078E2"/>
    <w:pPr>
      <w:spacing w:after="0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078E2"/>
    <w:pPr>
      <w:spacing w:after="0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078E2"/>
    <w:pPr>
      <w:spacing w:after="0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078E2"/>
    <w:pPr>
      <w:spacing w:after="0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078E2"/>
    <w:pPr>
      <w:spacing w:after="0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078E2"/>
    <w:pPr>
      <w:spacing w:after="0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078E2"/>
    <w:pPr>
      <w:spacing w:after="0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078E2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rsid w:val="002078E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078E2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078E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078E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078E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078E2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078E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078E2"/>
    <w:rPr>
      <w:lang w:val="en-AU"/>
    </w:rPr>
  </w:style>
  <w:style w:type="paragraph" w:styleId="List">
    <w:name w:val="List"/>
    <w:basedOn w:val="Normal"/>
    <w:uiPriority w:val="99"/>
    <w:semiHidden/>
    <w:unhideWhenUsed/>
    <w:rsid w:val="002078E2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2078E2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2078E2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2078E2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078E2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2078E2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078E2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078E2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078E2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078E2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078E2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078E2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078E2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078E2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078E2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2078E2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078E2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078E2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078E2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078E2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2078E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078E2"/>
    <w:rPr>
      <w:rFonts w:ascii="Consolas" w:hAnsi="Consolas" w:cs="Consolas"/>
      <w:sz w:val="20"/>
      <w:szCs w:val="20"/>
      <w:lang w:val="en-AU"/>
    </w:rPr>
  </w:style>
  <w:style w:type="table" w:styleId="MediumGrid1">
    <w:name w:val="Medium Grid 1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078E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078E2"/>
    <w:rPr>
      <w:rFonts w:asciiTheme="majorHAnsi" w:eastAsiaTheme="majorEastAsia" w:hAnsiTheme="majorHAnsi" w:cstheme="majorBidi"/>
      <w:sz w:val="24"/>
      <w:szCs w:val="24"/>
      <w:shd w:val="pct20" w:color="auto" w:fill="auto"/>
      <w:lang w:val="en-AU"/>
    </w:rPr>
  </w:style>
  <w:style w:type="paragraph" w:styleId="NormalIndent">
    <w:name w:val="Normal Indent"/>
    <w:basedOn w:val="Normal"/>
    <w:uiPriority w:val="99"/>
    <w:semiHidden/>
    <w:unhideWhenUsed/>
    <w:rsid w:val="002078E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078E2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078E2"/>
    <w:rPr>
      <w:rFonts w:ascii="GT Walsheim" w:hAnsi="GT Walsheim"/>
      <w:sz w:val="18"/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2078E2"/>
    <w:rPr>
      <w:lang w:val="en-AU"/>
    </w:rPr>
  </w:style>
  <w:style w:type="character" w:styleId="PlaceholderText">
    <w:name w:val="Placeholder Text"/>
    <w:basedOn w:val="DefaultParagraphFont"/>
    <w:uiPriority w:val="99"/>
    <w:semiHidden/>
    <w:rsid w:val="002078E2"/>
    <w:rPr>
      <w:color w:val="808080"/>
      <w:lang w:val="en-AU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078E2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078E2"/>
    <w:rPr>
      <w:rFonts w:ascii="Consolas" w:hAnsi="Consolas" w:cs="Consolas"/>
      <w:sz w:val="21"/>
      <w:szCs w:val="21"/>
      <w:lang w:val="en-AU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078E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078E2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078E2"/>
    <w:rPr>
      <w:rFonts w:ascii="GT Walsheim" w:hAnsi="GT Walsheim"/>
      <w:sz w:val="18"/>
      <w:lang w:val="en-AU"/>
    </w:rPr>
  </w:style>
  <w:style w:type="table" w:styleId="Table3Deffects1">
    <w:name w:val="Table 3D effects 1"/>
    <w:basedOn w:val="TableNormal"/>
    <w:uiPriority w:val="99"/>
    <w:semiHidden/>
    <w:unhideWhenUsed/>
    <w:rsid w:val="002078E2"/>
    <w:pPr>
      <w:spacing w:after="16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078E2"/>
    <w:pPr>
      <w:spacing w:after="16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078E2"/>
    <w:pPr>
      <w:spacing w:after="16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078E2"/>
    <w:pPr>
      <w:spacing w:after="16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078E2"/>
    <w:pPr>
      <w:spacing w:after="16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078E2"/>
    <w:pPr>
      <w:spacing w:after="0"/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078E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078E2"/>
    <w:pPr>
      <w:spacing w:after="16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078E2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078E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078E2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078E2"/>
    <w:pPr>
      <w:spacing w:after="100"/>
      <w:ind w:left="36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078E2"/>
    <w:pPr>
      <w:spacing w:after="100"/>
      <w:ind w:left="54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078E2"/>
    <w:pPr>
      <w:spacing w:after="100"/>
      <w:ind w:left="72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078E2"/>
    <w:pPr>
      <w:spacing w:after="100"/>
      <w:ind w:left="9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078E2"/>
    <w:pPr>
      <w:spacing w:after="100"/>
      <w:ind w:left="108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078E2"/>
    <w:pPr>
      <w:spacing w:after="100"/>
      <w:ind w:left="126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078E2"/>
    <w:pPr>
      <w:spacing w:after="100"/>
      <w:ind w:left="14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78E2"/>
    <w:pPr>
      <w:keepNext/>
      <w:keepLines/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smallCaps w:val="0"/>
      <w:color w:val="2E74B5" w:themeColor="accent1" w:themeShade="BF"/>
      <w:sz w:val="28"/>
    </w:rPr>
  </w:style>
  <w:style w:type="paragraph" w:styleId="ListParagraph">
    <w:name w:val="List Paragraph"/>
    <w:basedOn w:val="Normal"/>
    <w:uiPriority w:val="34"/>
    <w:qFormat/>
    <w:rsid w:val="00F0114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E74B9"/>
    <w:rPr>
      <w:color w:val="605E5C"/>
      <w:shd w:val="clear" w:color="auto" w:fill="E1DFDD"/>
    </w:rPr>
  </w:style>
  <w:style w:type="table" w:customStyle="1" w:styleId="TableGrid0">
    <w:name w:val="TableGrid"/>
    <w:rsid w:val="00191588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14575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145754"/>
  </w:style>
  <w:style w:type="character" w:customStyle="1" w:styleId="eop">
    <w:name w:val="eop"/>
    <w:basedOn w:val="DefaultParagraphFont"/>
    <w:rsid w:val="00145754"/>
  </w:style>
  <w:style w:type="paragraph" w:customStyle="1" w:styleId="xparagraph">
    <w:name w:val="xparagraph"/>
    <w:basedOn w:val="Normal"/>
    <w:rsid w:val="00AB0D29"/>
    <w:pPr>
      <w:spacing w:before="100" w:beforeAutospacing="1" w:after="100" w:afterAutospacing="1"/>
    </w:pPr>
    <w:rPr>
      <w:rFonts w:ascii="Calibri" w:eastAsiaTheme="minorHAnsi" w:hAnsi="Calibri" w:cs="Calibri"/>
      <w:szCs w:val="22"/>
      <w:lang w:eastAsia="en-AU"/>
    </w:rPr>
  </w:style>
  <w:style w:type="character" w:customStyle="1" w:styleId="xnormaltextrun">
    <w:name w:val="xnormaltextrun"/>
    <w:basedOn w:val="DefaultParagraphFont"/>
    <w:rsid w:val="00AB0D29"/>
  </w:style>
  <w:style w:type="character" w:customStyle="1" w:styleId="xeop">
    <w:name w:val="xeop"/>
    <w:basedOn w:val="DefaultParagraphFont"/>
    <w:rsid w:val="00AB0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an\Human%20Habitats\Directors%20-%20Directors%20Only\HR\Position%20Descriptions\FY24_In%20Draft_Working%20Folder\Consultant\Position%20Descrip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459e8b-ee38-4284-9377-3c9cad906c91">
      <Terms xmlns="http://schemas.microsoft.com/office/infopath/2007/PartnerControls"/>
    </lcf76f155ced4ddcb4097134ff3c332f>
    <TaxCatchAll xmlns="7b8f4b1b-ca5e-4745-b461-b63185b4172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46F2822D31C34AB03D753E02CE27E3" ma:contentTypeVersion="15" ma:contentTypeDescription="Create a new document." ma:contentTypeScope="" ma:versionID="8ff73401e5c76deb59731e987d2d8ff6">
  <xsd:schema xmlns:xsd="http://www.w3.org/2001/XMLSchema" xmlns:xs="http://www.w3.org/2001/XMLSchema" xmlns:p="http://schemas.microsoft.com/office/2006/metadata/properties" xmlns:ns2="70459e8b-ee38-4284-9377-3c9cad906c91" xmlns:ns3="7b8f4b1b-ca5e-4745-b461-b63185b4172e" targetNamespace="http://schemas.microsoft.com/office/2006/metadata/properties" ma:root="true" ma:fieldsID="466aed0ddcb0bb0921aeb725c72714e6" ns2:_="" ns3:_="">
    <xsd:import namespace="70459e8b-ee38-4284-9377-3c9cad906c91"/>
    <xsd:import namespace="7b8f4b1b-ca5e-4745-b461-b63185b417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59e8b-ee38-4284-9377-3c9cad906c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b2bca67-534d-40cd-8762-c26efaa6e8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8f4b1b-ca5e-4745-b461-b63185b417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5d9ce64-f3b8-44e4-907c-bf8017c27bf1}" ma:internalName="TaxCatchAll" ma:showField="CatchAllData" ma:web="7b8f4b1b-ca5e-4745-b461-b63185b417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43C4C6-EB21-4FE6-A97D-B942533378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AA276D-D2E6-45B0-8E54-CD79EFADC8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8EBA4F-D880-407F-A3C0-92D084930231}">
  <ds:schemaRefs>
    <ds:schemaRef ds:uri="http://schemas.microsoft.com/office/2006/metadata/properties"/>
    <ds:schemaRef ds:uri="http://schemas.microsoft.com/office/infopath/2007/PartnerControls"/>
    <ds:schemaRef ds:uri="70459e8b-ee38-4284-9377-3c9cad906c91"/>
    <ds:schemaRef ds:uri="7b8f4b1b-ca5e-4745-b461-b63185b4172e"/>
  </ds:schemaRefs>
</ds:datastoreItem>
</file>

<file path=customXml/itemProps4.xml><?xml version="1.0" encoding="utf-8"?>
<ds:datastoreItem xmlns:ds="http://schemas.openxmlformats.org/officeDocument/2006/customXml" ds:itemID="{9A7C8C8F-FA7B-4302-A7A1-8535CBC3E7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459e8b-ee38-4284-9377-3c9cad906c91"/>
    <ds:schemaRef ds:uri="7b8f4b1b-ca5e-4745-b461-b63185b417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Position Description Template.dotx</Template>
  <TotalTime>63</TotalTime>
  <Pages>1</Pages>
  <Words>58</Words>
  <Characters>330</Characters>
  <Application>Microsoft Office Word</Application>
  <DocSecurity>0</DocSecurity>
  <Lines>23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Sian McGrath</dc:creator>
  <cp:keywords/>
  <dc:description/>
  <cp:lastModifiedBy>Ryan O'Sullivan</cp:lastModifiedBy>
  <cp:revision>36</cp:revision>
  <cp:lastPrinted>2023-09-05T02:58:00Z</cp:lastPrinted>
  <dcterms:created xsi:type="dcterms:W3CDTF">2025-10-20T02:22:00Z</dcterms:created>
  <dcterms:modified xsi:type="dcterms:W3CDTF">2026-04-02T05:06:00Z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Number">
    <vt:lpwstr>1</vt:lpwstr>
  </property>
  <property fmtid="{D5CDD505-2E9C-101B-9397-08002B2CF9AE}" pid="3" name="xBoolean">
    <vt:bool>false</vt:bool>
  </property>
  <property fmtid="{D5CDD505-2E9C-101B-9397-08002B2CF9AE}" pid="4" name="MediaServiceImageTags">
    <vt:lpwstr/>
  </property>
  <property fmtid="{D5CDD505-2E9C-101B-9397-08002B2CF9AE}" pid="5" name="ContentTypeId">
    <vt:lpwstr>0x010100DA46F2822D31C34AB03D753E02CE27E3</vt:lpwstr>
  </property>
</Properties>
</file>